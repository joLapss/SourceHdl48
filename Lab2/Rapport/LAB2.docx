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7F21" w:rsidRDefault="001F7F21" w:rsidP="001F7F21">
      <w:r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-657225</wp:posOffset>
            </wp:positionV>
            <wp:extent cx="1876425" cy="1257300"/>
            <wp:effectExtent l="0" t="0" r="0" b="0"/>
            <wp:wrapNone/>
            <wp:docPr id="1" name="Image 1" descr="C:\Users\Jonathan\Downloads\logo-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than\Downloads\logo-et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7F21" w:rsidRDefault="001F7F21" w:rsidP="001F7F21"/>
    <w:p w:rsidR="001F7F21" w:rsidRDefault="001F7F21" w:rsidP="001F7F21"/>
    <w:p w:rsidR="001F7F21" w:rsidRPr="001F7F21" w:rsidRDefault="00F72E2C" w:rsidP="001F7F2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Architecture des systèmes </w:t>
      </w:r>
      <w:proofErr w:type="spellStart"/>
      <w:r>
        <w:rPr>
          <w:b/>
          <w:sz w:val="36"/>
          <w:szCs w:val="36"/>
        </w:rPr>
        <w:t>ordinés</w:t>
      </w:r>
      <w:proofErr w:type="spellEnd"/>
      <w:r>
        <w:rPr>
          <w:b/>
          <w:sz w:val="36"/>
          <w:szCs w:val="36"/>
        </w:rPr>
        <w:t xml:space="preserve"> et VHDL</w:t>
      </w:r>
    </w:p>
    <w:sdt>
      <w:sdtPr>
        <w:rPr>
          <w:sz w:val="28"/>
          <w:szCs w:val="28"/>
        </w:rPr>
        <w:alias w:val="Objet "/>
        <w:id w:val="1732675"/>
        <w:placeholder>
          <w:docPart w:val="EF5ABFF515D34637A5926957C1EB9EC3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1F7F21" w:rsidRDefault="00F72E2C" w:rsidP="001F7F21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ELE748</w:t>
          </w:r>
        </w:p>
      </w:sdtContent>
    </w:sdt>
    <w:p w:rsidR="001B0348" w:rsidRPr="001F7F21" w:rsidRDefault="001B0348" w:rsidP="001B0348">
      <w:pPr>
        <w:rPr>
          <w:sz w:val="28"/>
          <w:szCs w:val="28"/>
        </w:rPr>
      </w:pPr>
    </w:p>
    <w:p w:rsidR="001F7F21" w:rsidRPr="001F7F21" w:rsidRDefault="001F7F21" w:rsidP="001F7F21">
      <w:pPr>
        <w:jc w:val="center"/>
        <w:rPr>
          <w:b/>
        </w:rPr>
      </w:pPr>
      <w:r w:rsidRPr="001F7F21">
        <w:rPr>
          <w:b/>
        </w:rPr>
        <w:t>Travail remis à</w:t>
      </w:r>
    </w:p>
    <w:p w:rsidR="001F7F21" w:rsidRDefault="00F72E2C" w:rsidP="001F7F21">
      <w:pPr>
        <w:jc w:val="center"/>
      </w:pPr>
      <w:r>
        <w:t>Simon Pichette</w:t>
      </w:r>
    </w:p>
    <w:p w:rsidR="001F7F21" w:rsidRDefault="001F7F21" w:rsidP="001F7F21"/>
    <w:p w:rsidR="001B0348" w:rsidRDefault="001B0348" w:rsidP="001F7F21"/>
    <w:p w:rsidR="001F7F21" w:rsidRPr="00E96234" w:rsidRDefault="00F72E2C" w:rsidP="00E96234">
      <w:pPr>
        <w:pStyle w:val="TitreduDocument"/>
        <w:rPr>
          <w:rStyle w:val="BookTitle"/>
        </w:rPr>
      </w:pPr>
      <w:r>
        <w:rPr>
          <w:b/>
          <w:bCs/>
          <w:smallCaps/>
          <w:spacing w:val="5"/>
        </w:rPr>
        <w:t xml:space="preserve">Laboratoire </w:t>
      </w:r>
      <w:r w:rsidR="00314F42">
        <w:rPr>
          <w:b/>
          <w:bCs/>
          <w:smallCaps/>
          <w:spacing w:val="5"/>
        </w:rPr>
        <w:t>2</w:t>
      </w:r>
    </w:p>
    <w:p w:rsidR="001F7F21" w:rsidRDefault="001B0348" w:rsidP="001F7F21">
      <w:r>
        <w:br/>
      </w:r>
    </w:p>
    <w:p w:rsidR="00D0494F" w:rsidRPr="001F7F21" w:rsidRDefault="001F7F21" w:rsidP="00C744AB">
      <w:pPr>
        <w:jc w:val="center"/>
        <w:rPr>
          <w:b/>
        </w:rPr>
      </w:pPr>
      <w:r w:rsidRPr="001F7F21">
        <w:rPr>
          <w:b/>
        </w:rPr>
        <w:t>Par</w:t>
      </w:r>
    </w:p>
    <w:p w:rsidR="001F7F21" w:rsidRDefault="00716506" w:rsidP="004C5A6E">
      <w:pPr>
        <w:jc w:val="center"/>
      </w:pPr>
      <w:sdt>
        <w:sdtPr>
          <w:alias w:val="Auteur "/>
          <w:id w:val="4805961"/>
          <w:placeholder>
            <w:docPart w:val="AA2FB533DC994974ABA538C634FC4AA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F72E2C">
            <w:t>Jonathan Lapointe (LAPJ05108303)</w:t>
          </w:r>
        </w:sdtContent>
      </w:sdt>
      <w:r w:rsidR="00C744AB">
        <w:t xml:space="preserve"> </w:t>
      </w:r>
      <w:r w:rsidR="001049B7">
        <w:br/>
      </w:r>
      <w:sdt>
        <w:sdtPr>
          <w:alias w:val="Commentaires "/>
          <w:id w:val="1732720"/>
          <w:placeholder>
            <w:docPart w:val="A5CD4A0F329A429F955B8D0C10FBBCF5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F72E2C">
            <w:t xml:space="preserve">Kévin Parent </w:t>
          </w:r>
          <w:proofErr w:type="spellStart"/>
          <w:r w:rsidR="00F72E2C">
            <w:t>Legault</w:t>
          </w:r>
          <w:proofErr w:type="spellEnd"/>
          <w:r w:rsidR="00572EE1">
            <w:t xml:space="preserve"> </w:t>
          </w:r>
          <w:r w:rsidR="00F72E2C">
            <w:t>(PARK22049009)</w:t>
          </w:r>
        </w:sdtContent>
      </w:sdt>
    </w:p>
    <w:p w:rsidR="001F7F21" w:rsidRDefault="001F7F21" w:rsidP="001F7F21"/>
    <w:p w:rsidR="001B0348" w:rsidRDefault="001B0348" w:rsidP="001F7F21"/>
    <w:p w:rsidR="001F7F21" w:rsidRPr="001B0348" w:rsidRDefault="001F7F21" w:rsidP="001F7F21">
      <w:pPr>
        <w:jc w:val="center"/>
        <w:rPr>
          <w:b/>
        </w:rPr>
      </w:pPr>
      <w:r w:rsidRPr="001B0348">
        <w:rPr>
          <w:b/>
        </w:rPr>
        <w:t>Rédigé le </w:t>
      </w:r>
    </w:p>
    <w:p w:rsidR="001F7F21" w:rsidRDefault="00716506" w:rsidP="001F7F21">
      <w:pPr>
        <w:jc w:val="center"/>
      </w:pPr>
      <w:fldSimple w:instr=" TIME \@ &quot;d MMMM yyyy&quot; ">
        <w:r w:rsidR="00F23426">
          <w:rPr>
            <w:noProof/>
          </w:rPr>
          <w:t>7 juin 2015</w:t>
        </w:r>
      </w:fldSimple>
    </w:p>
    <w:p w:rsidR="001B0348" w:rsidRDefault="001B0348" w:rsidP="001F7F21">
      <w:pPr>
        <w:jc w:val="center"/>
      </w:pPr>
    </w:p>
    <w:p w:rsidR="001B0348" w:rsidRDefault="001B0348" w:rsidP="001F7F21">
      <w:pPr>
        <w:jc w:val="center"/>
      </w:pPr>
    </w:p>
    <w:p w:rsidR="001B0348" w:rsidRDefault="001F7F21" w:rsidP="001B0348">
      <w:pPr>
        <w:jc w:val="center"/>
      </w:pPr>
      <w:r w:rsidRPr="001B0348">
        <w:rPr>
          <w:b/>
        </w:rPr>
        <w:t>École de technologie supérieure</w:t>
      </w:r>
      <w:r w:rsidR="001B0348">
        <w:br/>
        <w:t>Département de Génie Électrique</w:t>
      </w:r>
    </w:p>
    <w:p w:rsidR="005E2282" w:rsidRDefault="005E2282" w:rsidP="001F7F21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CA"/>
        </w:rPr>
        <w:id w:val="1733012"/>
        <w:docPartObj>
          <w:docPartGallery w:val="Table of Contents"/>
          <w:docPartUnique/>
        </w:docPartObj>
      </w:sdtPr>
      <w:sdtContent>
        <w:p w:rsidR="001A125C" w:rsidRDefault="001A125C">
          <w:pPr>
            <w:pStyle w:val="TOCHeading"/>
            <w:rPr>
              <w:rFonts w:asciiTheme="minorHAnsi" w:hAnsiTheme="minorHAnsi" w:cstheme="minorHAnsi"/>
              <w:color w:val="auto"/>
            </w:rPr>
          </w:pPr>
          <w:r w:rsidRPr="001A125C">
            <w:rPr>
              <w:rFonts w:asciiTheme="minorHAnsi" w:hAnsiTheme="minorHAnsi" w:cstheme="minorHAnsi"/>
              <w:color w:val="auto"/>
            </w:rPr>
            <w:t>Table des matières</w:t>
          </w:r>
        </w:p>
        <w:p w:rsidR="001A125C" w:rsidRPr="001A125C" w:rsidRDefault="001A125C" w:rsidP="001A125C">
          <w:pPr>
            <w:spacing w:line="360" w:lineRule="auto"/>
            <w:rPr>
              <w:lang w:val="fr-FR"/>
            </w:rPr>
          </w:pPr>
        </w:p>
        <w:p w:rsidR="002420F1" w:rsidRDefault="00716506">
          <w:pPr>
            <w:pStyle w:val="TOC1"/>
            <w:rPr>
              <w:rFonts w:eastAsiaTheme="minorEastAsia"/>
              <w:noProof/>
              <w:lang w:eastAsia="fr-CA"/>
            </w:rPr>
          </w:pPr>
          <w:r>
            <w:rPr>
              <w:lang w:val="fr-FR"/>
            </w:rPr>
            <w:fldChar w:fldCharType="begin"/>
          </w:r>
          <w:r w:rsidR="001A125C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421474439" w:history="1">
            <w:r w:rsidR="002420F1" w:rsidRPr="00966512">
              <w:rPr>
                <w:rStyle w:val="Hyperlink"/>
                <w:noProof/>
              </w:rPr>
              <w:t>Introduction</w:t>
            </w:r>
            <w:r w:rsidR="002420F1">
              <w:rPr>
                <w:noProof/>
                <w:webHidden/>
              </w:rPr>
              <w:tab/>
            </w:r>
            <w:r w:rsidR="002420F1">
              <w:rPr>
                <w:noProof/>
                <w:webHidden/>
              </w:rPr>
              <w:fldChar w:fldCharType="begin"/>
            </w:r>
            <w:r w:rsidR="002420F1">
              <w:rPr>
                <w:noProof/>
                <w:webHidden/>
              </w:rPr>
              <w:instrText xml:space="preserve"> PAGEREF _Toc421474439 \h </w:instrText>
            </w:r>
            <w:r w:rsidR="002420F1">
              <w:rPr>
                <w:noProof/>
                <w:webHidden/>
              </w:rPr>
            </w:r>
            <w:r w:rsidR="002420F1">
              <w:rPr>
                <w:noProof/>
                <w:webHidden/>
              </w:rPr>
              <w:fldChar w:fldCharType="separate"/>
            </w:r>
            <w:r w:rsidR="002420F1">
              <w:rPr>
                <w:noProof/>
                <w:webHidden/>
              </w:rPr>
              <w:t>3</w:t>
            </w:r>
            <w:r w:rsidR="002420F1"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1"/>
            <w:rPr>
              <w:rFonts w:eastAsiaTheme="minorEastAsia"/>
              <w:noProof/>
              <w:lang w:eastAsia="fr-CA"/>
            </w:rPr>
          </w:pPr>
          <w:hyperlink w:anchor="_Toc421474440" w:history="1">
            <w:r w:rsidRPr="00966512">
              <w:rPr>
                <w:rStyle w:val="Hyperlink"/>
                <w:noProof/>
              </w:rPr>
              <w:t>Architecture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2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41" w:history="1">
            <w:r w:rsidRPr="00966512">
              <w:rPr>
                <w:rStyle w:val="Hyperlink"/>
                <w:noProof/>
              </w:rPr>
              <w:t>Description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2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42" w:history="1">
            <w:r w:rsidRPr="00966512">
              <w:rPr>
                <w:rStyle w:val="Hyperlink"/>
                <w:noProof/>
              </w:rPr>
              <w:t>Configuration Qsys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3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43" w:history="1">
            <w:r w:rsidRPr="00966512">
              <w:rPr>
                <w:rStyle w:val="Hyperlink"/>
                <w:noProof/>
              </w:rPr>
              <w:t>Vue globale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3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44" w:history="1">
            <w:r w:rsidRPr="00966512">
              <w:rPr>
                <w:rStyle w:val="Hyperlink"/>
                <w:noProof/>
              </w:rPr>
              <w:t>Partie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3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45" w:history="1">
            <w:r w:rsidRPr="00966512">
              <w:rPr>
                <w:rStyle w:val="Hyperlink"/>
                <w:noProof/>
              </w:rPr>
              <w:t>Partie Vidéo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2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46" w:history="1">
            <w:r w:rsidRPr="00966512">
              <w:rPr>
                <w:rStyle w:val="Hyperlink"/>
                <w:noProof/>
              </w:rPr>
              <w:t>Code VHDL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1"/>
            <w:rPr>
              <w:rFonts w:eastAsiaTheme="minorEastAsia"/>
              <w:noProof/>
              <w:lang w:eastAsia="fr-CA"/>
            </w:rPr>
          </w:pPr>
          <w:hyperlink w:anchor="_Toc421474447" w:history="1">
            <w:r w:rsidRPr="00966512">
              <w:rPr>
                <w:rStyle w:val="Hyperlink"/>
                <w:noProof/>
              </w:rPr>
              <w:t>Architecture logicielle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2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48" w:history="1">
            <w:r w:rsidRPr="00966512">
              <w:rPr>
                <w:rStyle w:val="Hyperlink"/>
                <w:noProof/>
              </w:rPr>
              <w:t>Description de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2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49" w:history="1">
            <w:r w:rsidRPr="00966512">
              <w:rPr>
                <w:rStyle w:val="Hyperlink"/>
                <w:noProof/>
              </w:rPr>
              <w:t>Code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3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50" w:history="1">
            <w:r w:rsidRPr="00966512">
              <w:rPr>
                <w:rStyle w:val="Hyperlink"/>
                <w:noProof/>
              </w:rPr>
              <w:t>Display.c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3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51" w:history="1">
            <w:r w:rsidRPr="00966512">
              <w:rPr>
                <w:rStyle w:val="Hyperlink"/>
                <w:noProof/>
              </w:rPr>
              <w:t>Display.h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3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52" w:history="1">
            <w:r w:rsidRPr="00966512">
              <w:rPr>
                <w:rStyle w:val="Hyperlink"/>
                <w:noProof/>
              </w:rPr>
              <w:t>Mouse.c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3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53" w:history="1">
            <w:r w:rsidRPr="00966512">
              <w:rPr>
                <w:rStyle w:val="Hyperlink"/>
                <w:noProof/>
              </w:rPr>
              <w:t>Mouse.h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3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54" w:history="1">
            <w:r w:rsidRPr="00966512">
              <w:rPr>
                <w:rStyle w:val="Hyperlink"/>
                <w:noProof/>
              </w:rPr>
              <w:t>JtagUart.c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3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55" w:history="1">
            <w:r w:rsidRPr="00966512">
              <w:rPr>
                <w:rStyle w:val="Hyperlink"/>
                <w:noProof/>
              </w:rPr>
              <w:t>jtagUart.h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3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56" w:history="1">
            <w:r w:rsidRPr="00966512">
              <w:rPr>
                <w:rStyle w:val="Hyperlink"/>
                <w:noProof/>
              </w:rPr>
              <w:t>Hardware.h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3"/>
            <w:tabs>
              <w:tab w:val="right" w:leader="dot" w:pos="8587"/>
            </w:tabs>
            <w:rPr>
              <w:rFonts w:eastAsiaTheme="minorEastAsia"/>
              <w:noProof/>
              <w:lang w:eastAsia="fr-CA"/>
            </w:rPr>
          </w:pPr>
          <w:hyperlink w:anchor="_Toc421474457" w:history="1">
            <w:r w:rsidRPr="00966512">
              <w:rPr>
                <w:rStyle w:val="Hyperlink"/>
                <w:noProof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1"/>
            <w:rPr>
              <w:rFonts w:eastAsiaTheme="minorEastAsia"/>
              <w:noProof/>
              <w:lang w:eastAsia="fr-CA"/>
            </w:rPr>
          </w:pPr>
          <w:hyperlink w:anchor="_Toc421474458" w:history="1">
            <w:r w:rsidRPr="00966512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0F1" w:rsidRDefault="002420F1">
          <w:pPr>
            <w:pStyle w:val="TOC1"/>
            <w:rPr>
              <w:rFonts w:eastAsiaTheme="minorEastAsia"/>
              <w:noProof/>
              <w:lang w:eastAsia="fr-CA"/>
            </w:rPr>
          </w:pPr>
          <w:hyperlink w:anchor="_Toc421474459" w:history="1">
            <w:r w:rsidRPr="0096651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125C" w:rsidRDefault="00716506" w:rsidP="001A125C">
          <w:pPr>
            <w:spacing w:line="360" w:lineRule="auto"/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1A125C" w:rsidRDefault="001A125C">
      <w:pPr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1A125C" w:rsidRDefault="00F72E2C" w:rsidP="001A125C">
      <w:pPr>
        <w:pStyle w:val="Heading1"/>
      </w:pPr>
      <w:bookmarkStart w:id="0" w:name="_Toc421474439"/>
      <w:r>
        <w:lastRenderedPageBreak/>
        <w:t>Introduction</w:t>
      </w:r>
      <w:bookmarkEnd w:id="0"/>
    </w:p>
    <w:p w:rsidR="00F72E2C" w:rsidRDefault="00314F42" w:rsidP="00CE1C9E">
      <w:pPr>
        <w:ind w:firstLine="708"/>
        <w:jc w:val="both"/>
      </w:pPr>
      <w:r>
        <w:t xml:space="preserve">Dans le cadre du cours d’architecture des systèmes </w:t>
      </w:r>
      <w:proofErr w:type="spellStart"/>
      <w:r>
        <w:t>ordinés</w:t>
      </w:r>
      <w:proofErr w:type="spellEnd"/>
      <w:r>
        <w:t xml:space="preserve"> et VHDL, nous avons réalisé un deuxième système comportant une architecture modulaire. Cette architecture a été générée en utilisant l’utilitaire d’intégration système d’</w:t>
      </w:r>
      <w:proofErr w:type="spellStart"/>
      <w:r>
        <w:t>Altera</w:t>
      </w:r>
      <w:proofErr w:type="spellEnd"/>
      <w:r>
        <w:t>, QSYS. Nous avons ensuite conçu une architecture logicielle fonctionnant sur ce système. Nous avons finalement déployé le tout sur le Cyclone V de la carte DE1 SOC d’</w:t>
      </w:r>
      <w:proofErr w:type="spellStart"/>
      <w:r>
        <w:t>Altera</w:t>
      </w:r>
      <w:proofErr w:type="spellEnd"/>
      <w:r>
        <w:t>. Le système con</w:t>
      </w:r>
      <w:r w:rsidR="0081588B">
        <w:t xml:space="preserve">çu </w:t>
      </w:r>
      <w:r>
        <w:t>est un</w:t>
      </w:r>
      <w:r w:rsidR="0081588B">
        <w:t>e</w:t>
      </w:r>
      <w:r w:rsidR="00972943">
        <w:t xml:space="preserve"> application d’infographie simplifiée  (NIOS </w:t>
      </w:r>
      <w:proofErr w:type="spellStart"/>
      <w:r w:rsidR="00972943">
        <w:t>draw</w:t>
      </w:r>
      <w:proofErr w:type="spellEnd"/>
      <w:r w:rsidR="00972943">
        <w:t>)</w:t>
      </w:r>
      <w:r w:rsidR="0081588B">
        <w:t xml:space="preserve"> </w:t>
      </w:r>
      <w:r>
        <w:t>sur écran VGA qui sera contrôlé</w:t>
      </w:r>
      <w:r w:rsidR="0081588B">
        <w:t>e</w:t>
      </w:r>
      <w:r>
        <w:t xml:space="preserve"> à l’aide d’une souris PS2.</w:t>
      </w:r>
    </w:p>
    <w:p w:rsidR="0081588B" w:rsidRDefault="0081588B">
      <w:pPr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81588B" w:rsidRPr="00F72E2C" w:rsidRDefault="0081588B" w:rsidP="0081588B">
      <w:pPr>
        <w:pStyle w:val="Heading1"/>
      </w:pPr>
      <w:bookmarkStart w:id="1" w:name="_Toc421474440"/>
      <w:r>
        <w:lastRenderedPageBreak/>
        <w:t>Architecture du système</w:t>
      </w:r>
      <w:bookmarkEnd w:id="1"/>
    </w:p>
    <w:p w:rsidR="00314F42" w:rsidRDefault="00314F42" w:rsidP="0081588B">
      <w:pPr>
        <w:pStyle w:val="Heading2"/>
      </w:pPr>
      <w:bookmarkStart w:id="2" w:name="_Toc421474441"/>
      <w:r>
        <w:t>Description du système</w:t>
      </w:r>
      <w:bookmarkEnd w:id="2"/>
      <w:r>
        <w:t xml:space="preserve"> </w:t>
      </w:r>
    </w:p>
    <w:p w:rsidR="0081588B" w:rsidRDefault="00314F42" w:rsidP="00CE1C9E">
      <w:pPr>
        <w:ind w:firstLine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L’architecture système est composé</w:t>
      </w:r>
      <w:r w:rsidR="000B3F8A">
        <w:rPr>
          <w:rFonts w:ascii="Calibri" w:hAnsi="Calibri" w:cs="Calibri"/>
        </w:rPr>
        <w:t>e</w:t>
      </w:r>
      <w:r>
        <w:rPr>
          <w:rFonts w:ascii="Calibri" w:hAnsi="Calibri" w:cs="Calibri"/>
        </w:rPr>
        <w:t xml:space="preserve"> de plusieurs modules tous générés à l’aide de QSYS. Ce dernier génère </w:t>
      </w:r>
      <w:r w:rsidR="000B3F8A">
        <w:rPr>
          <w:rFonts w:ascii="Calibri" w:hAnsi="Calibri" w:cs="Calibri"/>
        </w:rPr>
        <w:t xml:space="preserve">ensuite </w:t>
      </w:r>
      <w:r>
        <w:rPr>
          <w:rFonts w:ascii="Calibri" w:hAnsi="Calibri" w:cs="Calibri"/>
        </w:rPr>
        <w:t xml:space="preserve">une composante VHDL qui contient les modules de notre </w:t>
      </w:r>
      <w:r w:rsidR="0081588B">
        <w:rPr>
          <w:rFonts w:ascii="Calibri" w:hAnsi="Calibri" w:cs="Calibri"/>
        </w:rPr>
        <w:t>architecture</w:t>
      </w:r>
      <w:r>
        <w:rPr>
          <w:rFonts w:ascii="Calibri" w:hAnsi="Calibri" w:cs="Calibri"/>
        </w:rPr>
        <w:t xml:space="preserve">. Cette composante doit </w:t>
      </w:r>
      <w:r w:rsidR="000B3F8A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e faire connecter dans un fichier TOP au monde extérieur. </w:t>
      </w:r>
    </w:p>
    <w:p w:rsidR="004C5A6E" w:rsidRDefault="00314F42" w:rsidP="00CE1C9E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Notre </w:t>
      </w:r>
      <w:r w:rsidR="0081588B">
        <w:rPr>
          <w:rFonts w:ascii="Calibri" w:hAnsi="Calibri" w:cs="Calibri"/>
        </w:rPr>
        <w:t>architecture</w:t>
      </w:r>
      <w:r>
        <w:rPr>
          <w:rFonts w:ascii="Calibri" w:hAnsi="Calibri" w:cs="Calibri"/>
        </w:rPr>
        <w:t xml:space="preserve"> comprend les périphériques suivants :</w:t>
      </w:r>
      <w:r w:rsidR="0081588B">
        <w:rPr>
          <w:rFonts w:ascii="Calibri" w:hAnsi="Calibri" w:cs="Calibri"/>
        </w:rPr>
        <w:t xml:space="preserve"> </w:t>
      </w:r>
      <w:r w:rsidR="0080523B">
        <w:rPr>
          <w:rFonts w:ascii="Calibri" w:hAnsi="Calibri" w:cs="Calibri"/>
        </w:rPr>
        <w:t xml:space="preserve">                </w:t>
      </w:r>
    </w:p>
    <w:tbl>
      <w:tblPr>
        <w:tblStyle w:val="LightShading"/>
        <w:tblW w:w="0" w:type="auto"/>
        <w:tblLook w:val="04A0"/>
      </w:tblPr>
      <w:tblGrid>
        <w:gridCol w:w="2093"/>
        <w:gridCol w:w="2693"/>
        <w:gridCol w:w="3967"/>
      </w:tblGrid>
      <w:tr w:rsidR="0081588B" w:rsidTr="005A2218">
        <w:trPr>
          <w:cnfStyle w:val="100000000000"/>
        </w:trPr>
        <w:tc>
          <w:tcPr>
            <w:cnfStyle w:val="001000000000"/>
            <w:tcW w:w="2093" w:type="dxa"/>
          </w:tcPr>
          <w:p w:rsidR="0081588B" w:rsidRDefault="0081588B" w:rsidP="00314F4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Composante </w:t>
            </w:r>
          </w:p>
        </w:tc>
        <w:tc>
          <w:tcPr>
            <w:tcW w:w="2693" w:type="dxa"/>
          </w:tcPr>
          <w:p w:rsidR="0081588B" w:rsidRDefault="0081588B" w:rsidP="00314F42">
            <w:pPr>
              <w:cnfStyle w:val="1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Module </w:t>
            </w:r>
            <w:proofErr w:type="spellStart"/>
            <w:r>
              <w:rPr>
                <w:rFonts w:ascii="Calibri" w:hAnsi="Calibri" w:cs="Calibri"/>
              </w:rPr>
              <w:t>Qsys</w:t>
            </w:r>
            <w:proofErr w:type="spellEnd"/>
          </w:p>
        </w:tc>
        <w:tc>
          <w:tcPr>
            <w:tcW w:w="3967" w:type="dxa"/>
          </w:tcPr>
          <w:p w:rsidR="0081588B" w:rsidRDefault="0081588B" w:rsidP="00314F42">
            <w:pPr>
              <w:cnfStyle w:val="1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Description</w:t>
            </w:r>
          </w:p>
        </w:tc>
      </w:tr>
      <w:tr w:rsidR="0081588B" w:rsidTr="005A2218">
        <w:trPr>
          <w:cnfStyle w:val="000000100000"/>
        </w:trPr>
        <w:tc>
          <w:tcPr>
            <w:cnfStyle w:val="001000000000"/>
            <w:tcW w:w="2093" w:type="dxa"/>
          </w:tcPr>
          <w:p w:rsidR="0081588B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cpu</w:t>
            </w:r>
            <w:proofErr w:type="spellEnd"/>
          </w:p>
        </w:tc>
        <w:tc>
          <w:tcPr>
            <w:tcW w:w="2693" w:type="dxa"/>
          </w:tcPr>
          <w:p w:rsidR="0081588B" w:rsidRDefault="003469FF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NIOS </w:t>
            </w:r>
            <w:proofErr w:type="gramStart"/>
            <w:r>
              <w:rPr>
                <w:rFonts w:ascii="Calibri" w:hAnsi="Calibri" w:cs="Calibri"/>
              </w:rPr>
              <w:t>II(</w:t>
            </w:r>
            <w:proofErr w:type="spellStart"/>
            <w:proofErr w:type="gramEnd"/>
            <w:r>
              <w:rPr>
                <w:rFonts w:ascii="Calibri" w:hAnsi="Calibri" w:cs="Calibri"/>
              </w:rPr>
              <w:t>classic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  <w:tc>
          <w:tcPr>
            <w:tcW w:w="3967" w:type="dxa"/>
          </w:tcPr>
          <w:p w:rsidR="0081588B" w:rsidRDefault="00305FB0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Processeur RISC 32 bits</w:t>
            </w:r>
          </w:p>
        </w:tc>
      </w:tr>
      <w:tr w:rsidR="0081588B" w:rsidTr="005A2218">
        <w:tc>
          <w:tcPr>
            <w:cnfStyle w:val="001000000000"/>
            <w:tcW w:w="2093" w:type="dxa"/>
          </w:tcPr>
          <w:p w:rsidR="0081588B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Onchip_mem</w:t>
            </w:r>
            <w:proofErr w:type="spellEnd"/>
          </w:p>
        </w:tc>
        <w:tc>
          <w:tcPr>
            <w:tcW w:w="2693" w:type="dxa"/>
          </w:tcPr>
          <w:p w:rsidR="0081588B" w:rsidRDefault="003469FF" w:rsidP="00314F42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On-chip </w:t>
            </w:r>
            <w:proofErr w:type="spellStart"/>
            <w:r>
              <w:rPr>
                <w:rFonts w:ascii="Calibri" w:hAnsi="Calibri" w:cs="Calibri"/>
              </w:rPr>
              <w:t>memory</w:t>
            </w:r>
            <w:proofErr w:type="spellEnd"/>
          </w:p>
        </w:tc>
        <w:tc>
          <w:tcPr>
            <w:tcW w:w="3967" w:type="dxa"/>
          </w:tcPr>
          <w:p w:rsidR="0081588B" w:rsidRDefault="00A10005" w:rsidP="00305FB0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Mémoire utilisé par pixel buffer </w:t>
            </w:r>
            <w:r w:rsidR="00305FB0">
              <w:rPr>
                <w:rFonts w:ascii="Calibri" w:hAnsi="Calibri" w:cs="Calibri"/>
              </w:rPr>
              <w:t>(262143 octets, 32 bits)</w:t>
            </w:r>
          </w:p>
        </w:tc>
      </w:tr>
      <w:tr w:rsidR="0081588B" w:rsidTr="005A2218">
        <w:trPr>
          <w:cnfStyle w:val="000000100000"/>
        </w:trPr>
        <w:tc>
          <w:tcPr>
            <w:cnfStyle w:val="001000000000"/>
            <w:tcW w:w="2093" w:type="dxa"/>
          </w:tcPr>
          <w:p w:rsidR="0081588B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Jtag_uart</w:t>
            </w:r>
            <w:proofErr w:type="spellEnd"/>
          </w:p>
        </w:tc>
        <w:tc>
          <w:tcPr>
            <w:tcW w:w="2693" w:type="dxa"/>
          </w:tcPr>
          <w:p w:rsidR="0081588B" w:rsidRDefault="003469FF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JTAG UART</w:t>
            </w:r>
          </w:p>
        </w:tc>
        <w:tc>
          <w:tcPr>
            <w:tcW w:w="3967" w:type="dxa"/>
          </w:tcPr>
          <w:p w:rsidR="0081588B" w:rsidRDefault="00A10005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d’écrire sur la console NIOS</w:t>
            </w:r>
          </w:p>
        </w:tc>
      </w:tr>
      <w:tr w:rsidR="0081588B" w:rsidTr="005A2218">
        <w:tc>
          <w:tcPr>
            <w:cnfStyle w:val="001000000000"/>
            <w:tcW w:w="2093" w:type="dxa"/>
          </w:tcPr>
          <w:p w:rsidR="0081588B" w:rsidRDefault="003469FF" w:rsidP="00314F4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Mouse_0</w:t>
            </w:r>
          </w:p>
        </w:tc>
        <w:tc>
          <w:tcPr>
            <w:tcW w:w="2693" w:type="dxa"/>
          </w:tcPr>
          <w:p w:rsidR="0081588B" w:rsidRDefault="003469FF" w:rsidP="00314F42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PS2 </w:t>
            </w:r>
            <w:proofErr w:type="spellStart"/>
            <w:r>
              <w:rPr>
                <w:rFonts w:ascii="Calibri" w:hAnsi="Calibri" w:cs="Calibri"/>
              </w:rPr>
              <w:t>controller</w:t>
            </w:r>
            <w:proofErr w:type="spellEnd"/>
          </w:p>
        </w:tc>
        <w:tc>
          <w:tcPr>
            <w:tcW w:w="3967" w:type="dxa"/>
          </w:tcPr>
          <w:p w:rsidR="0081588B" w:rsidRDefault="00A10005" w:rsidP="00314F42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Communique avec la souris</w:t>
            </w:r>
            <w:r w:rsidR="005A2218">
              <w:rPr>
                <w:rFonts w:ascii="Calibri" w:hAnsi="Calibri" w:cs="Calibri"/>
              </w:rPr>
              <w:t xml:space="preserve"> PS2</w:t>
            </w:r>
          </w:p>
        </w:tc>
      </w:tr>
      <w:tr w:rsidR="003469FF" w:rsidTr="005A2218">
        <w:trPr>
          <w:cnfStyle w:val="000000100000"/>
        </w:trPr>
        <w:tc>
          <w:tcPr>
            <w:cnfStyle w:val="001000000000"/>
            <w:tcW w:w="2093" w:type="dxa"/>
          </w:tcPr>
          <w:p w:rsidR="003469FF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Sysid</w:t>
            </w:r>
            <w:proofErr w:type="spellEnd"/>
          </w:p>
        </w:tc>
        <w:tc>
          <w:tcPr>
            <w:tcW w:w="2693" w:type="dxa"/>
          </w:tcPr>
          <w:p w:rsidR="003469FF" w:rsidRDefault="003469FF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System id </w:t>
            </w:r>
            <w:proofErr w:type="spellStart"/>
            <w:r>
              <w:rPr>
                <w:rFonts w:ascii="Calibri" w:hAnsi="Calibri" w:cs="Calibri"/>
              </w:rPr>
              <w:t>controller</w:t>
            </w:r>
            <w:proofErr w:type="spellEnd"/>
          </w:p>
        </w:tc>
        <w:tc>
          <w:tcPr>
            <w:tcW w:w="3967" w:type="dxa"/>
          </w:tcPr>
          <w:p w:rsidR="003469FF" w:rsidRDefault="00A10005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Numéro d’identification système</w:t>
            </w:r>
          </w:p>
        </w:tc>
      </w:tr>
      <w:tr w:rsidR="003469FF" w:rsidTr="005A2218">
        <w:tc>
          <w:tcPr>
            <w:cnfStyle w:val="001000000000"/>
            <w:tcW w:w="2093" w:type="dxa"/>
          </w:tcPr>
          <w:p w:rsidR="003469FF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Sdram_controller</w:t>
            </w:r>
            <w:proofErr w:type="spellEnd"/>
          </w:p>
        </w:tc>
        <w:tc>
          <w:tcPr>
            <w:tcW w:w="2693" w:type="dxa"/>
          </w:tcPr>
          <w:p w:rsidR="003469FF" w:rsidRDefault="003469FF" w:rsidP="00314F42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SDRAM Controller</w:t>
            </w:r>
          </w:p>
        </w:tc>
        <w:tc>
          <w:tcPr>
            <w:tcW w:w="3967" w:type="dxa"/>
          </w:tcPr>
          <w:p w:rsidR="003469FF" w:rsidRDefault="00A10005" w:rsidP="005A2218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Contrôleur pour la SDRAM </w:t>
            </w:r>
            <w:r w:rsidR="005A2218">
              <w:rPr>
                <w:rFonts w:ascii="Calibri" w:hAnsi="Calibri" w:cs="Calibri"/>
              </w:rPr>
              <w:t>qui est sur la carte de développement</w:t>
            </w:r>
            <w:r w:rsidR="00305FB0">
              <w:rPr>
                <w:rFonts w:ascii="Calibri" w:hAnsi="Calibri" w:cs="Calibri"/>
              </w:rPr>
              <w:t xml:space="preserve"> (64Mbytes)</w:t>
            </w:r>
          </w:p>
        </w:tc>
      </w:tr>
      <w:tr w:rsidR="003469FF" w:rsidTr="005A2218">
        <w:trPr>
          <w:cnfStyle w:val="000000100000"/>
        </w:trPr>
        <w:tc>
          <w:tcPr>
            <w:cnfStyle w:val="001000000000"/>
            <w:tcW w:w="2093" w:type="dxa"/>
          </w:tcPr>
          <w:p w:rsidR="003469FF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Sys_sram_pll</w:t>
            </w:r>
            <w:proofErr w:type="spellEnd"/>
          </w:p>
        </w:tc>
        <w:tc>
          <w:tcPr>
            <w:tcW w:w="2693" w:type="dxa"/>
          </w:tcPr>
          <w:p w:rsidR="003469FF" w:rsidRDefault="003469FF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SDRAM </w:t>
            </w:r>
            <w:proofErr w:type="spellStart"/>
            <w:r>
              <w:rPr>
                <w:rFonts w:ascii="Calibri" w:hAnsi="Calibri" w:cs="Calibri"/>
              </w:rPr>
              <w:t>clock</w:t>
            </w:r>
            <w:proofErr w:type="spellEnd"/>
          </w:p>
        </w:tc>
        <w:tc>
          <w:tcPr>
            <w:tcW w:w="3967" w:type="dxa"/>
          </w:tcPr>
          <w:p w:rsidR="003469FF" w:rsidRDefault="00A10005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Déphasage l’horloge pour faire fonctionner la SDRAM</w:t>
            </w:r>
          </w:p>
        </w:tc>
      </w:tr>
      <w:tr w:rsidR="003469FF" w:rsidRPr="00A10005" w:rsidTr="005A2218">
        <w:tc>
          <w:tcPr>
            <w:cnfStyle w:val="001000000000"/>
            <w:tcW w:w="2093" w:type="dxa"/>
          </w:tcPr>
          <w:p w:rsidR="003469FF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Video_clk</w:t>
            </w:r>
            <w:proofErr w:type="spellEnd"/>
          </w:p>
        </w:tc>
        <w:tc>
          <w:tcPr>
            <w:tcW w:w="2693" w:type="dxa"/>
          </w:tcPr>
          <w:p w:rsidR="003469FF" w:rsidRPr="003469FF" w:rsidRDefault="003469FF" w:rsidP="00314F42">
            <w:pPr>
              <w:cnfStyle w:val="000000000000"/>
              <w:rPr>
                <w:rFonts w:ascii="Calibri" w:hAnsi="Calibri" w:cs="Calibri"/>
                <w:lang w:val="en-US"/>
              </w:rPr>
            </w:pPr>
            <w:r w:rsidRPr="003469FF">
              <w:rPr>
                <w:rFonts w:ascii="Calibri" w:hAnsi="Calibri" w:cs="Calibri"/>
                <w:lang w:val="en-US"/>
              </w:rPr>
              <w:t>Video clock for DE b</w:t>
            </w:r>
            <w:r>
              <w:rPr>
                <w:rFonts w:ascii="Calibri" w:hAnsi="Calibri" w:cs="Calibri"/>
                <w:lang w:val="en-US"/>
              </w:rPr>
              <w:t>oard</w:t>
            </w:r>
          </w:p>
        </w:tc>
        <w:tc>
          <w:tcPr>
            <w:tcW w:w="3967" w:type="dxa"/>
          </w:tcPr>
          <w:p w:rsidR="003469FF" w:rsidRPr="00A10005" w:rsidRDefault="005A2218" w:rsidP="00314F42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Fourni une horlog</w:t>
            </w:r>
            <w:r w:rsidR="00A10005" w:rsidRPr="00A10005">
              <w:rPr>
                <w:rFonts w:ascii="Calibri" w:hAnsi="Calibri" w:cs="Calibri"/>
              </w:rPr>
              <w:t>e de 25 M</w:t>
            </w:r>
            <w:r w:rsidR="00A10005">
              <w:rPr>
                <w:rFonts w:ascii="Calibri" w:hAnsi="Calibri" w:cs="Calibri"/>
              </w:rPr>
              <w:t>hz au</w:t>
            </w:r>
            <w:r>
              <w:rPr>
                <w:rFonts w:ascii="Calibri" w:hAnsi="Calibri" w:cs="Calibri"/>
              </w:rPr>
              <w:t>«</w:t>
            </w:r>
            <w:r w:rsidR="00A10005">
              <w:rPr>
                <w:rFonts w:ascii="Calibri" w:hAnsi="Calibri" w:cs="Calibri"/>
              </w:rPr>
              <w:t xml:space="preserve"> </w:t>
            </w:r>
            <w:proofErr w:type="spellStart"/>
            <w:r w:rsidR="00A10005">
              <w:rPr>
                <w:rFonts w:ascii="Calibri" w:hAnsi="Calibri" w:cs="Calibri"/>
              </w:rPr>
              <w:t>vga</w:t>
            </w:r>
            <w:proofErr w:type="spellEnd"/>
            <w:r w:rsidR="00A10005">
              <w:rPr>
                <w:rFonts w:ascii="Calibri" w:hAnsi="Calibri" w:cs="Calibri"/>
              </w:rPr>
              <w:t xml:space="preserve"> </w:t>
            </w:r>
            <w:proofErr w:type="spellStart"/>
            <w:r w:rsidR="00A10005">
              <w:rPr>
                <w:rFonts w:ascii="Calibri" w:hAnsi="Calibri" w:cs="Calibri"/>
              </w:rPr>
              <w:t>controller</w:t>
            </w:r>
            <w:proofErr w:type="spellEnd"/>
            <w:r w:rsidR="00A10005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»</w:t>
            </w:r>
          </w:p>
        </w:tc>
      </w:tr>
      <w:tr w:rsidR="003469FF" w:rsidTr="005A2218">
        <w:trPr>
          <w:cnfStyle w:val="000000100000"/>
        </w:trPr>
        <w:tc>
          <w:tcPr>
            <w:cnfStyle w:val="001000000000"/>
            <w:tcW w:w="2093" w:type="dxa"/>
          </w:tcPr>
          <w:p w:rsidR="003469FF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Pixel_buffer</w:t>
            </w:r>
            <w:proofErr w:type="spellEnd"/>
          </w:p>
        </w:tc>
        <w:tc>
          <w:tcPr>
            <w:tcW w:w="2693" w:type="dxa"/>
          </w:tcPr>
          <w:p w:rsidR="003469FF" w:rsidRDefault="00A10005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Pixel buffer DMA </w:t>
            </w:r>
            <w:proofErr w:type="spellStart"/>
            <w:r>
              <w:rPr>
                <w:rFonts w:ascii="Calibri" w:hAnsi="Calibri" w:cs="Calibri"/>
              </w:rPr>
              <w:t>controller</w:t>
            </w:r>
            <w:proofErr w:type="spellEnd"/>
          </w:p>
        </w:tc>
        <w:tc>
          <w:tcPr>
            <w:tcW w:w="3967" w:type="dxa"/>
          </w:tcPr>
          <w:p w:rsidR="003469FF" w:rsidRDefault="00A10005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Affiche les pixel sur </w:t>
            </w:r>
            <w:proofErr w:type="gramStart"/>
            <w:r>
              <w:rPr>
                <w:rFonts w:ascii="Calibri" w:hAnsi="Calibri" w:cs="Calibri"/>
              </w:rPr>
              <w:t>l’écran(</w:t>
            </w:r>
            <w:proofErr w:type="gramEnd"/>
            <w:r>
              <w:rPr>
                <w:rFonts w:ascii="Calibri" w:hAnsi="Calibri" w:cs="Calibri"/>
              </w:rPr>
              <w:t>320X240)</w:t>
            </w:r>
            <w:r w:rsidR="00305FB0">
              <w:rPr>
                <w:rFonts w:ascii="Calibri" w:hAnsi="Calibri" w:cs="Calibri"/>
              </w:rPr>
              <w:t>(background)</w:t>
            </w:r>
          </w:p>
        </w:tc>
      </w:tr>
      <w:tr w:rsidR="003469FF" w:rsidTr="005A2218">
        <w:tc>
          <w:tcPr>
            <w:cnfStyle w:val="001000000000"/>
            <w:tcW w:w="2093" w:type="dxa"/>
          </w:tcPr>
          <w:p w:rsidR="003469FF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Resampler</w:t>
            </w:r>
            <w:proofErr w:type="spellEnd"/>
          </w:p>
        </w:tc>
        <w:tc>
          <w:tcPr>
            <w:tcW w:w="2693" w:type="dxa"/>
          </w:tcPr>
          <w:p w:rsidR="003469FF" w:rsidRDefault="00A10005" w:rsidP="00314F42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RGB </w:t>
            </w:r>
            <w:proofErr w:type="spellStart"/>
            <w:r>
              <w:rPr>
                <w:rFonts w:ascii="Calibri" w:hAnsi="Calibri" w:cs="Calibri"/>
              </w:rPr>
              <w:t>Resampler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3967" w:type="dxa"/>
          </w:tcPr>
          <w:p w:rsidR="003469FF" w:rsidRDefault="00A10005" w:rsidP="00314F42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Reformate l’image 320X240 à 640X480</w:t>
            </w:r>
          </w:p>
        </w:tc>
      </w:tr>
      <w:tr w:rsidR="003469FF" w:rsidRPr="005A2218" w:rsidTr="005A2218">
        <w:trPr>
          <w:cnfStyle w:val="000000100000"/>
        </w:trPr>
        <w:tc>
          <w:tcPr>
            <w:cnfStyle w:val="001000000000"/>
            <w:tcW w:w="2093" w:type="dxa"/>
          </w:tcPr>
          <w:p w:rsidR="003469FF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Character_buffer</w:t>
            </w:r>
            <w:proofErr w:type="spellEnd"/>
          </w:p>
        </w:tc>
        <w:tc>
          <w:tcPr>
            <w:tcW w:w="2693" w:type="dxa"/>
          </w:tcPr>
          <w:p w:rsidR="003469FF" w:rsidRPr="00A10005" w:rsidRDefault="00A10005" w:rsidP="00314F42">
            <w:pPr>
              <w:cnfStyle w:val="000000100000"/>
              <w:rPr>
                <w:rFonts w:ascii="Calibri" w:hAnsi="Calibri" w:cs="Calibri"/>
                <w:lang w:val="en-US"/>
              </w:rPr>
            </w:pPr>
            <w:r w:rsidRPr="00A10005">
              <w:rPr>
                <w:rFonts w:ascii="Calibri" w:hAnsi="Calibri" w:cs="Calibri"/>
                <w:lang w:val="en-US"/>
              </w:rPr>
              <w:t>Character Buffer for VGA d</w:t>
            </w:r>
            <w:r>
              <w:rPr>
                <w:rFonts w:ascii="Calibri" w:hAnsi="Calibri" w:cs="Calibri"/>
                <w:lang w:val="en-US"/>
              </w:rPr>
              <w:t>isplay</w:t>
            </w:r>
          </w:p>
        </w:tc>
        <w:tc>
          <w:tcPr>
            <w:tcW w:w="3967" w:type="dxa"/>
          </w:tcPr>
          <w:p w:rsidR="003469FF" w:rsidRPr="005A2218" w:rsidRDefault="00305FB0" w:rsidP="00314F42">
            <w:pPr>
              <w:cnfStyle w:val="000000100000"/>
              <w:rPr>
                <w:rFonts w:ascii="Calibri" w:hAnsi="Calibri" w:cs="Calibri"/>
              </w:rPr>
            </w:pPr>
            <w:r w:rsidRPr="005A2218">
              <w:rPr>
                <w:rFonts w:ascii="Calibri" w:hAnsi="Calibri" w:cs="Calibri"/>
              </w:rPr>
              <w:t xml:space="preserve">Affiche des caractères </w:t>
            </w:r>
            <w:r w:rsidR="005A2218" w:rsidRPr="005A2218">
              <w:rPr>
                <w:rFonts w:ascii="Calibri" w:hAnsi="Calibri" w:cs="Calibri"/>
              </w:rPr>
              <w:t>ASCII</w:t>
            </w:r>
            <w:r w:rsidR="000B3F8A">
              <w:rPr>
                <w:rFonts w:ascii="Calibri" w:hAnsi="Calibri" w:cs="Calibri"/>
              </w:rPr>
              <w:t xml:space="preserve"> (80X60)</w:t>
            </w:r>
            <w:r w:rsidR="005A2218" w:rsidRPr="005A2218">
              <w:rPr>
                <w:rFonts w:ascii="Calibri" w:hAnsi="Calibri" w:cs="Calibri"/>
              </w:rPr>
              <w:t xml:space="preserve"> </w:t>
            </w:r>
            <w:r w:rsidRPr="005A2218">
              <w:rPr>
                <w:rFonts w:ascii="Calibri" w:hAnsi="Calibri" w:cs="Calibri"/>
              </w:rPr>
              <w:t>(</w:t>
            </w:r>
            <w:proofErr w:type="spellStart"/>
            <w:r w:rsidRPr="005A2218">
              <w:rPr>
                <w:rFonts w:ascii="Calibri" w:hAnsi="Calibri" w:cs="Calibri"/>
              </w:rPr>
              <w:t>foreground</w:t>
            </w:r>
            <w:proofErr w:type="spellEnd"/>
            <w:r w:rsidRPr="005A2218">
              <w:rPr>
                <w:rFonts w:ascii="Calibri" w:hAnsi="Calibri" w:cs="Calibri"/>
              </w:rPr>
              <w:t>)</w:t>
            </w:r>
          </w:p>
        </w:tc>
      </w:tr>
      <w:tr w:rsidR="003469FF" w:rsidTr="005A2218">
        <w:tc>
          <w:tcPr>
            <w:cnfStyle w:val="001000000000"/>
            <w:tcW w:w="2093" w:type="dxa"/>
          </w:tcPr>
          <w:p w:rsidR="003469FF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blender</w:t>
            </w:r>
            <w:proofErr w:type="spellEnd"/>
          </w:p>
        </w:tc>
        <w:tc>
          <w:tcPr>
            <w:tcW w:w="2693" w:type="dxa"/>
          </w:tcPr>
          <w:p w:rsidR="003469FF" w:rsidRDefault="00A10005" w:rsidP="00314F42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Alpha </w:t>
            </w:r>
            <w:proofErr w:type="spellStart"/>
            <w:r>
              <w:rPr>
                <w:rFonts w:ascii="Calibri" w:hAnsi="Calibri" w:cs="Calibri"/>
              </w:rPr>
              <w:t>Blender</w:t>
            </w:r>
            <w:proofErr w:type="spellEnd"/>
          </w:p>
        </w:tc>
        <w:tc>
          <w:tcPr>
            <w:tcW w:w="3967" w:type="dxa"/>
          </w:tcPr>
          <w:p w:rsidR="003469FF" w:rsidRDefault="00305FB0" w:rsidP="00314F42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Mélange le background et le </w:t>
            </w:r>
            <w:proofErr w:type="spellStart"/>
            <w:r>
              <w:rPr>
                <w:rFonts w:ascii="Calibri" w:hAnsi="Calibri" w:cs="Calibri"/>
              </w:rPr>
              <w:t>foreground</w:t>
            </w:r>
            <w:proofErr w:type="spellEnd"/>
            <w:r>
              <w:rPr>
                <w:rFonts w:ascii="Calibri" w:hAnsi="Calibri" w:cs="Calibri"/>
              </w:rPr>
              <w:t xml:space="preserve"> ensemble</w:t>
            </w:r>
          </w:p>
        </w:tc>
      </w:tr>
      <w:tr w:rsidR="003469FF" w:rsidTr="005A2218">
        <w:trPr>
          <w:cnfStyle w:val="000000100000"/>
        </w:trPr>
        <w:tc>
          <w:tcPr>
            <w:cnfStyle w:val="001000000000"/>
            <w:tcW w:w="2093" w:type="dxa"/>
          </w:tcPr>
          <w:p w:rsidR="003469FF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fifo</w:t>
            </w:r>
            <w:proofErr w:type="spellEnd"/>
          </w:p>
        </w:tc>
        <w:tc>
          <w:tcPr>
            <w:tcW w:w="2693" w:type="dxa"/>
          </w:tcPr>
          <w:p w:rsidR="003469FF" w:rsidRDefault="00A10005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Dual </w:t>
            </w:r>
            <w:proofErr w:type="spellStart"/>
            <w:r>
              <w:rPr>
                <w:rFonts w:ascii="Calibri" w:hAnsi="Calibri" w:cs="Calibri"/>
              </w:rPr>
              <w:t>clock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FiFO</w:t>
            </w:r>
            <w:proofErr w:type="spellEnd"/>
          </w:p>
        </w:tc>
        <w:tc>
          <w:tcPr>
            <w:tcW w:w="3967" w:type="dxa"/>
          </w:tcPr>
          <w:p w:rsidR="003469FF" w:rsidRDefault="00305FB0" w:rsidP="00314F42">
            <w:pPr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faire le pont entre les 2 domaines d’horloges (50Mhz à 25Mhz)</w:t>
            </w:r>
          </w:p>
        </w:tc>
      </w:tr>
      <w:tr w:rsidR="003469FF" w:rsidTr="005A2218">
        <w:tc>
          <w:tcPr>
            <w:cnfStyle w:val="001000000000"/>
            <w:tcW w:w="2093" w:type="dxa"/>
          </w:tcPr>
          <w:p w:rsidR="003469FF" w:rsidRDefault="003469FF" w:rsidP="00314F42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Vga_controller</w:t>
            </w:r>
            <w:proofErr w:type="spellEnd"/>
          </w:p>
        </w:tc>
        <w:tc>
          <w:tcPr>
            <w:tcW w:w="2693" w:type="dxa"/>
          </w:tcPr>
          <w:p w:rsidR="003469FF" w:rsidRDefault="00A10005" w:rsidP="00314F42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VGA Controller</w:t>
            </w:r>
          </w:p>
        </w:tc>
        <w:tc>
          <w:tcPr>
            <w:tcW w:w="3967" w:type="dxa"/>
          </w:tcPr>
          <w:p w:rsidR="002A3504" w:rsidRDefault="00305FB0" w:rsidP="00314F42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Module qui gère le protocol</w:t>
            </w:r>
            <w:r w:rsidR="005A2218">
              <w:rPr>
                <w:rFonts w:ascii="Calibri" w:hAnsi="Calibri" w:cs="Calibri"/>
              </w:rPr>
              <w:t>e</w:t>
            </w:r>
            <w:r>
              <w:rPr>
                <w:rFonts w:ascii="Calibri" w:hAnsi="Calibri" w:cs="Calibri"/>
              </w:rPr>
              <w:t xml:space="preserve"> VGA</w:t>
            </w:r>
          </w:p>
          <w:p w:rsidR="003469FF" w:rsidRDefault="00305FB0" w:rsidP="000B3F8A">
            <w:pPr>
              <w:cnfStyle w:val="0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(25 Mhz)</w:t>
            </w:r>
            <w:r w:rsidR="000B3F8A">
              <w:rPr>
                <w:rFonts w:ascii="Calibri" w:hAnsi="Calibri" w:cs="Calibri"/>
              </w:rPr>
              <w:t xml:space="preserve"> qui </w:t>
            </w:r>
            <w:proofErr w:type="gramStart"/>
            <w:r w:rsidR="000B3F8A">
              <w:rPr>
                <w:rFonts w:ascii="Calibri" w:hAnsi="Calibri" w:cs="Calibri"/>
              </w:rPr>
              <w:t>est</w:t>
            </w:r>
            <w:proofErr w:type="gramEnd"/>
            <w:r w:rsidR="000B3F8A">
              <w:rPr>
                <w:rFonts w:ascii="Calibri" w:hAnsi="Calibri" w:cs="Calibri"/>
              </w:rPr>
              <w:t xml:space="preserve"> connecté avec le DAC de sortie</w:t>
            </w:r>
          </w:p>
        </w:tc>
      </w:tr>
    </w:tbl>
    <w:p w:rsidR="0081588B" w:rsidRDefault="0081588B" w:rsidP="00314F42">
      <w:pPr>
        <w:rPr>
          <w:rFonts w:ascii="Calibri" w:hAnsi="Calibri" w:cs="Calibri"/>
        </w:rPr>
      </w:pPr>
    </w:p>
    <w:p w:rsidR="00D50FEE" w:rsidRDefault="0081588B" w:rsidP="003469FF">
      <w:pPr>
        <w:pStyle w:val="Heading2"/>
      </w:pPr>
      <w:r>
        <w:br w:type="page"/>
      </w:r>
      <w:bookmarkStart w:id="3" w:name="_Toc421474442"/>
      <w:r w:rsidR="00D50FEE">
        <w:lastRenderedPageBreak/>
        <w:t xml:space="preserve">Configuration </w:t>
      </w:r>
      <w:proofErr w:type="spellStart"/>
      <w:r w:rsidR="00D50FEE">
        <w:t>Qsys</w:t>
      </w:r>
      <w:bookmarkEnd w:id="3"/>
      <w:proofErr w:type="spellEnd"/>
    </w:p>
    <w:p w:rsidR="003469FF" w:rsidRPr="003469FF" w:rsidRDefault="003469FF" w:rsidP="003469FF">
      <w:pPr>
        <w:pStyle w:val="Heading3"/>
      </w:pPr>
      <w:bookmarkStart w:id="4" w:name="_Toc421474443"/>
      <w:r>
        <w:t>Vue globale</w:t>
      </w:r>
      <w:bookmarkEnd w:id="4"/>
    </w:p>
    <w:p w:rsidR="00D50FEE" w:rsidRDefault="00D50FEE" w:rsidP="00D50FEE">
      <w:r>
        <w:rPr>
          <w:noProof/>
          <w:lang w:eastAsia="fr-CA"/>
        </w:rPr>
        <w:drawing>
          <wp:inline distT="0" distB="0" distL="0" distR="0">
            <wp:extent cx="5457825" cy="1752600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FEE" w:rsidRPr="00027515" w:rsidRDefault="00D50FEE" w:rsidP="00027515">
      <w:pPr>
        <w:pStyle w:val="Heading3"/>
      </w:pPr>
      <w:bookmarkStart w:id="5" w:name="_Toc421474444"/>
      <w:r w:rsidRPr="00027515">
        <w:t xml:space="preserve">Partie </w:t>
      </w:r>
      <w:proofErr w:type="spellStart"/>
      <w:r w:rsidR="003469FF" w:rsidRPr="00027515">
        <w:t>Cpu</w:t>
      </w:r>
      <w:bookmarkEnd w:id="5"/>
      <w:proofErr w:type="spellEnd"/>
    </w:p>
    <w:p w:rsidR="00D50FEE" w:rsidRDefault="00D50FEE">
      <w:r>
        <w:rPr>
          <w:noProof/>
          <w:lang w:eastAsia="fr-CA"/>
        </w:rPr>
        <w:drawing>
          <wp:inline distT="0" distB="0" distL="0" distR="0">
            <wp:extent cx="5448300" cy="181927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515" w:rsidRDefault="00027515" w:rsidP="00027515">
      <w:pPr>
        <w:pStyle w:val="Heading3"/>
      </w:pPr>
      <w:bookmarkStart w:id="6" w:name="_Toc421474445"/>
      <w:r>
        <w:t>Partie Vidéo</w:t>
      </w:r>
      <w:bookmarkEnd w:id="6"/>
    </w:p>
    <w:p w:rsidR="00027515" w:rsidRPr="00D50FEE" w:rsidRDefault="00027515">
      <w:r>
        <w:rPr>
          <w:noProof/>
          <w:lang w:eastAsia="fr-CA"/>
        </w:rPr>
        <w:drawing>
          <wp:inline distT="0" distB="0" distL="0" distR="0">
            <wp:extent cx="5448300" cy="2339061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3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77C" w:rsidRDefault="003469FF">
      <w:r>
        <w:br w:type="page"/>
      </w:r>
    </w:p>
    <w:p w:rsidR="002A3504" w:rsidRPr="00D1177C" w:rsidRDefault="002A3504" w:rsidP="002A3504">
      <w:pPr>
        <w:pStyle w:val="Heading2"/>
        <w:rPr>
          <w:rFonts w:eastAsiaTheme="minorHAnsi"/>
        </w:rPr>
      </w:pPr>
      <w:bookmarkStart w:id="7" w:name="_Toc421474446"/>
      <w:r>
        <w:rPr>
          <w:rFonts w:eastAsiaTheme="minorHAnsi"/>
        </w:rPr>
        <w:lastRenderedPageBreak/>
        <w:t>Code VHDL</w:t>
      </w:r>
      <w:bookmarkEnd w:id="7"/>
    </w:p>
    <w:p w:rsidR="007353A9" w:rsidRDefault="00CE1C9E" w:rsidP="00CE1C9E">
      <w:pPr>
        <w:pStyle w:val="Heading2"/>
      </w:pPr>
      <w:r>
        <w:rPr>
          <w:noProof/>
          <w:lang w:eastAsia="fr-CA"/>
        </w:rPr>
        <w:drawing>
          <wp:inline distT="0" distB="0" distL="0" distR="0">
            <wp:extent cx="5248275" cy="197167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4672" b="5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7BAB">
        <w:rPr>
          <w:noProof/>
          <w:lang w:eastAsia="fr-CA"/>
        </w:rPr>
        <w:drawing>
          <wp:inline distT="0" distB="0" distL="0" distR="0">
            <wp:extent cx="5324475" cy="426515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26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53A9">
        <w:rPr>
          <w:noProof/>
          <w:lang w:eastAsia="fr-CA"/>
        </w:rPr>
        <w:drawing>
          <wp:inline distT="0" distB="0" distL="0" distR="0">
            <wp:extent cx="5086350" cy="9401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16" t="16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06" cy="94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353A9" w:rsidRDefault="007353A9" w:rsidP="007353A9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D1177C" w:rsidRDefault="007353A9" w:rsidP="00CE1C9E">
      <w:pPr>
        <w:pStyle w:val="Heading2"/>
      </w:pPr>
      <w:r>
        <w:rPr>
          <w:b w:val="0"/>
          <w:bCs w:val="0"/>
          <w:noProof/>
          <w:lang w:eastAsia="fr-CA"/>
        </w:rPr>
        <w:lastRenderedPageBreak/>
        <w:drawing>
          <wp:inline distT="0" distB="0" distL="0" distR="0">
            <wp:extent cx="4953000" cy="360838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591" t="12254" r="36713" b="11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0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E1C9E" w:rsidRDefault="00D1177C" w:rsidP="00CE1C9E">
      <w:pPr>
        <w:pStyle w:val="Heading2"/>
      </w:pPr>
      <w:r>
        <w:rPr>
          <w:noProof/>
          <w:lang w:eastAsia="fr-CA"/>
        </w:rPr>
        <w:drawing>
          <wp:inline distT="0" distB="0" distL="0" distR="0">
            <wp:extent cx="5457825" cy="401955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1C9E">
        <w:br w:type="page"/>
      </w:r>
    </w:p>
    <w:p w:rsidR="00D1177C" w:rsidRDefault="00D1177C">
      <w:pPr>
        <w:rPr>
          <w:rFonts w:eastAsiaTheme="majorEastAsia" w:cstheme="majorBidi"/>
          <w:b/>
          <w:bCs/>
          <w:sz w:val="28"/>
          <w:szCs w:val="28"/>
        </w:rPr>
      </w:pPr>
      <w:r>
        <w:rPr>
          <w:noProof/>
          <w:lang w:eastAsia="fr-CA"/>
        </w:rPr>
        <w:lastRenderedPageBreak/>
        <w:drawing>
          <wp:inline distT="0" distB="0" distL="0" distR="0">
            <wp:extent cx="5457825" cy="15144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1588B" w:rsidRDefault="0081588B" w:rsidP="0081588B">
      <w:pPr>
        <w:pStyle w:val="Heading1"/>
      </w:pPr>
      <w:bookmarkStart w:id="8" w:name="_Toc421474447"/>
      <w:r>
        <w:lastRenderedPageBreak/>
        <w:t>Architecture logicielle</w:t>
      </w:r>
      <w:bookmarkEnd w:id="8"/>
      <w:r>
        <w:t xml:space="preserve"> </w:t>
      </w:r>
    </w:p>
    <w:p w:rsidR="00972943" w:rsidRDefault="00801251" w:rsidP="0081588B">
      <w:r>
        <w:t>Dans ce laboratoire, l’architecture logicielle permet d’effectuer plusieurs choses</w:t>
      </w:r>
      <w:r w:rsidR="00572EE1">
        <w:t>,</w:t>
      </w:r>
      <w:r w:rsidR="000B3F8A">
        <w:t xml:space="preserve"> t</w:t>
      </w:r>
      <w:r w:rsidR="00E825DB">
        <w:t>el que :</w:t>
      </w:r>
    </w:p>
    <w:p w:rsidR="00801251" w:rsidRDefault="00801251" w:rsidP="00801251">
      <w:pPr>
        <w:pStyle w:val="ListParagraph"/>
        <w:numPr>
          <w:ilvl w:val="0"/>
          <w:numId w:val="1"/>
        </w:numPr>
      </w:pPr>
      <w:r>
        <w:t>Recevoir</w:t>
      </w:r>
      <w:r w:rsidR="008F1472">
        <w:t>,</w:t>
      </w:r>
      <w:r>
        <w:t xml:space="preserve"> </w:t>
      </w:r>
      <w:r w:rsidR="008F1472">
        <w:t xml:space="preserve">mettre en mémoire et </w:t>
      </w:r>
      <w:r>
        <w:t>décoder les trames envoyées par la souris PS2</w:t>
      </w:r>
      <w:r w:rsidR="008F1472">
        <w:t>;</w:t>
      </w:r>
    </w:p>
    <w:p w:rsidR="00801251" w:rsidRDefault="00801251" w:rsidP="00801251">
      <w:pPr>
        <w:pStyle w:val="ListParagraph"/>
        <w:numPr>
          <w:ilvl w:val="0"/>
          <w:numId w:val="1"/>
        </w:numPr>
      </w:pPr>
      <w:r>
        <w:t xml:space="preserve">Rafraichir les pixels et </w:t>
      </w:r>
      <w:r w:rsidR="008F1472">
        <w:t>effacer  l’écran VGA</w:t>
      </w:r>
      <w:r>
        <w:t xml:space="preserve"> </w:t>
      </w:r>
      <w:r w:rsidR="008F1472">
        <w:t>;</w:t>
      </w:r>
    </w:p>
    <w:p w:rsidR="00801251" w:rsidRDefault="00801251" w:rsidP="00801251">
      <w:pPr>
        <w:pStyle w:val="ListParagraph"/>
        <w:numPr>
          <w:ilvl w:val="0"/>
          <w:numId w:val="1"/>
        </w:numPr>
      </w:pPr>
      <w:r>
        <w:t xml:space="preserve">Envoyer </w:t>
      </w:r>
      <w:r w:rsidR="00972943">
        <w:t>l</w:t>
      </w:r>
      <w:r>
        <w:t>es coordonnées de position et les actions de la souris à la console NIOS</w:t>
      </w:r>
      <w:r w:rsidR="008F1472">
        <w:t>;</w:t>
      </w:r>
    </w:p>
    <w:p w:rsidR="00801251" w:rsidRDefault="00801251" w:rsidP="00801251">
      <w:pPr>
        <w:pStyle w:val="ListParagraph"/>
        <w:numPr>
          <w:ilvl w:val="0"/>
          <w:numId w:val="1"/>
        </w:numPr>
      </w:pPr>
      <w:r>
        <w:t xml:space="preserve">Afficher un curseur </w:t>
      </w:r>
      <w:r w:rsidR="00B369DD">
        <w:t>(caractère ASCII</w:t>
      </w:r>
      <w:r w:rsidR="00980729">
        <w:t xml:space="preserve"> dans notre cas</w:t>
      </w:r>
      <w:r w:rsidR="00B369DD">
        <w:t xml:space="preserve">) </w:t>
      </w:r>
      <w:r w:rsidR="000B3F8A">
        <w:t>qui se déplace</w:t>
      </w:r>
      <w:r>
        <w:t xml:space="preserve"> sur l’écran en fonction de la position de la souris</w:t>
      </w:r>
      <w:r w:rsidR="008F1472">
        <w:t>;</w:t>
      </w:r>
    </w:p>
    <w:p w:rsidR="008F1472" w:rsidRDefault="00B369DD" w:rsidP="00E46AEB">
      <w:pPr>
        <w:pStyle w:val="ListParagraph"/>
        <w:numPr>
          <w:ilvl w:val="0"/>
          <w:numId w:val="1"/>
        </w:numPr>
      </w:pPr>
      <w:r>
        <w:t xml:space="preserve">Afficher la position du curseur </w:t>
      </w:r>
      <w:r w:rsidR="00980729">
        <w:t>au bas de</w:t>
      </w:r>
      <w:r>
        <w:t xml:space="preserve"> l’écran VGA</w:t>
      </w:r>
      <w:r w:rsidR="008F1472">
        <w:t>.</w:t>
      </w:r>
    </w:p>
    <w:p w:rsidR="0081588B" w:rsidRDefault="00801251" w:rsidP="00801251">
      <w:pPr>
        <w:pStyle w:val="Heading2"/>
      </w:pPr>
      <w:bookmarkStart w:id="9" w:name="_Toc421474448"/>
      <w:r>
        <w:t>Description de logiciel</w:t>
      </w:r>
      <w:bookmarkEnd w:id="9"/>
    </w:p>
    <w:p w:rsidR="00E46AEB" w:rsidRPr="00E46AEB" w:rsidRDefault="00E46AEB" w:rsidP="00E46AEB">
      <w:r>
        <w:t>Vo</w:t>
      </w:r>
      <w:r w:rsidR="0080523B">
        <w:t>ici un tableau qui décrit</w:t>
      </w:r>
      <w:r w:rsidR="00E825DB">
        <w:t xml:space="preserve"> plus en détail</w:t>
      </w:r>
      <w:r w:rsidR="0080523B">
        <w:t xml:space="preserve"> les li</w:t>
      </w:r>
      <w:r>
        <w:t>brairies</w:t>
      </w:r>
      <w:r w:rsidR="0080523B">
        <w:t xml:space="preserve"> conçues pour ce projet :</w:t>
      </w:r>
    </w:p>
    <w:tbl>
      <w:tblPr>
        <w:tblStyle w:val="LightShading"/>
        <w:tblW w:w="0" w:type="auto"/>
        <w:tblLook w:val="04A0"/>
      </w:tblPr>
      <w:tblGrid>
        <w:gridCol w:w="1732"/>
        <w:gridCol w:w="2487"/>
        <w:gridCol w:w="4594"/>
      </w:tblGrid>
      <w:tr w:rsidR="005E2282" w:rsidTr="00171971">
        <w:trPr>
          <w:cnfStyle w:val="100000000000"/>
        </w:trPr>
        <w:tc>
          <w:tcPr>
            <w:cnfStyle w:val="001000000000"/>
            <w:tcW w:w="1732" w:type="dxa"/>
            <w:tcBorders>
              <w:top w:val="single" w:sz="4" w:space="0" w:color="auto"/>
            </w:tcBorders>
          </w:tcPr>
          <w:p w:rsidR="005E2282" w:rsidRDefault="005E2282" w:rsidP="0081588B">
            <w:r>
              <w:t>Librairie</w:t>
            </w:r>
          </w:p>
        </w:tc>
        <w:tc>
          <w:tcPr>
            <w:tcW w:w="248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5E2282" w:rsidRDefault="00536E63" w:rsidP="0081588B">
            <w:pPr>
              <w:cnfStyle w:val="100000000000"/>
            </w:pPr>
            <w:r>
              <w:t xml:space="preserve">Nom des </w:t>
            </w:r>
            <w:r w:rsidR="005E2282">
              <w:t>Fonctions</w:t>
            </w:r>
          </w:p>
        </w:tc>
        <w:tc>
          <w:tcPr>
            <w:tcW w:w="459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E2282" w:rsidRDefault="005E2282" w:rsidP="0081588B">
            <w:pPr>
              <w:cnfStyle w:val="100000000000"/>
            </w:pPr>
            <w:r>
              <w:t>Description</w:t>
            </w:r>
          </w:p>
        </w:tc>
      </w:tr>
      <w:tr w:rsidR="005E2282" w:rsidTr="00171971">
        <w:trPr>
          <w:cnfStyle w:val="000000100000"/>
        </w:trPr>
        <w:tc>
          <w:tcPr>
            <w:cnfStyle w:val="001000000000"/>
            <w:tcW w:w="1732" w:type="dxa"/>
            <w:tcBorders>
              <w:top w:val="single" w:sz="8" w:space="0" w:color="000000" w:themeColor="text1"/>
              <w:bottom w:val="single" w:sz="4" w:space="0" w:color="auto"/>
              <w:right w:val="single" w:sz="4" w:space="0" w:color="auto"/>
            </w:tcBorders>
          </w:tcPr>
          <w:p w:rsidR="005E2282" w:rsidRDefault="005E2282" w:rsidP="0081588B">
            <w:r>
              <w:t>Main (.c)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282" w:rsidRDefault="005E2282" w:rsidP="00F72F7A">
            <w:pPr>
              <w:cnfStyle w:val="000000100000"/>
            </w:pPr>
            <w:r>
              <w:t xml:space="preserve"> main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E2282" w:rsidRDefault="005E2282" w:rsidP="0081588B">
            <w:pPr>
              <w:cnfStyle w:val="000000100000"/>
            </w:pPr>
            <w:r>
              <w:t>Routine principale</w:t>
            </w:r>
          </w:p>
        </w:tc>
      </w:tr>
      <w:tr w:rsidR="00171971" w:rsidTr="00171971">
        <w:tc>
          <w:tcPr>
            <w:cnfStyle w:val="001000000000"/>
            <w:tcW w:w="1732" w:type="dxa"/>
            <w:vMerge w:val="restart"/>
            <w:tcBorders>
              <w:right w:val="single" w:sz="4" w:space="0" w:color="auto"/>
            </w:tcBorders>
          </w:tcPr>
          <w:p w:rsidR="00171971" w:rsidRDefault="00CF0C61" w:rsidP="0081588B">
            <w:r>
              <w:t>Display(.c/.h)</w:t>
            </w:r>
          </w:p>
        </w:tc>
        <w:tc>
          <w:tcPr>
            <w:tcW w:w="24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71971" w:rsidRDefault="00171971" w:rsidP="0081588B">
            <w:pPr>
              <w:cnfStyle w:val="000000000000"/>
            </w:pPr>
            <w:proofErr w:type="spellStart"/>
            <w:r>
              <w:t>InitDisplay</w:t>
            </w:r>
            <w:proofErr w:type="spellEnd"/>
          </w:p>
        </w:tc>
        <w:tc>
          <w:tcPr>
            <w:tcW w:w="4594" w:type="dxa"/>
            <w:tcBorders>
              <w:top w:val="nil"/>
              <w:left w:val="single" w:sz="4" w:space="0" w:color="auto"/>
              <w:bottom w:val="nil"/>
            </w:tcBorders>
          </w:tcPr>
          <w:p w:rsidR="00171971" w:rsidRDefault="00CF0C61" w:rsidP="0081588B">
            <w:pPr>
              <w:cnfStyle w:val="000000000000"/>
            </w:pPr>
            <w:r>
              <w:t>Initialise pixel buffer et char buffer</w:t>
            </w:r>
          </w:p>
        </w:tc>
      </w:tr>
      <w:tr w:rsidR="00CF0C61" w:rsidTr="00171971">
        <w:trPr>
          <w:cnfStyle w:val="000000100000"/>
        </w:trPr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Default="00CF0C61" w:rsidP="0081588B"/>
        </w:tc>
        <w:tc>
          <w:tcPr>
            <w:tcW w:w="24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F0C61" w:rsidRDefault="00CF0C61" w:rsidP="0081588B">
            <w:pPr>
              <w:cnfStyle w:val="000000100000"/>
            </w:pPr>
            <w:proofErr w:type="spellStart"/>
            <w:r>
              <w:t>DrawPixel</w:t>
            </w:r>
            <w:proofErr w:type="spellEnd"/>
          </w:p>
        </w:tc>
        <w:tc>
          <w:tcPr>
            <w:tcW w:w="4594" w:type="dxa"/>
            <w:tcBorders>
              <w:top w:val="nil"/>
              <w:left w:val="single" w:sz="4" w:space="0" w:color="auto"/>
              <w:bottom w:val="nil"/>
            </w:tcBorders>
          </w:tcPr>
          <w:p w:rsidR="00CF0C61" w:rsidRDefault="00CF0C61" w:rsidP="0081588B">
            <w:pPr>
              <w:cnfStyle w:val="000000100000"/>
            </w:pPr>
            <w:r>
              <w:t>Rafraichit la couleur d’un pixel selon sa position x et y</w:t>
            </w:r>
          </w:p>
        </w:tc>
      </w:tr>
      <w:tr w:rsidR="00CF0C61" w:rsidTr="00171971"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Default="00CF0C61" w:rsidP="0081588B"/>
        </w:tc>
        <w:tc>
          <w:tcPr>
            <w:tcW w:w="24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F0C61" w:rsidRDefault="00E46AEB" w:rsidP="0081588B">
            <w:pPr>
              <w:cnfStyle w:val="000000000000"/>
            </w:pPr>
            <w:proofErr w:type="spellStart"/>
            <w:r>
              <w:t>DrawPixelColored</w:t>
            </w:r>
            <w:proofErr w:type="spellEnd"/>
          </w:p>
        </w:tc>
        <w:tc>
          <w:tcPr>
            <w:tcW w:w="4594" w:type="dxa"/>
            <w:tcBorders>
              <w:top w:val="nil"/>
              <w:left w:val="single" w:sz="4" w:space="0" w:color="auto"/>
              <w:bottom w:val="nil"/>
            </w:tcBorders>
          </w:tcPr>
          <w:p w:rsidR="00CF0C61" w:rsidRDefault="00E46AEB" w:rsidP="0081588B">
            <w:pPr>
              <w:cnfStyle w:val="000000000000"/>
            </w:pPr>
            <w:r>
              <w:t xml:space="preserve">Affiche un pixel avec couleur en alternance selon </w:t>
            </w:r>
            <w:proofErr w:type="spellStart"/>
            <w:r>
              <w:t>x</w:t>
            </w:r>
            <w:proofErr w:type="gramStart"/>
            <w:r>
              <w:t>,y</w:t>
            </w:r>
            <w:proofErr w:type="spellEnd"/>
            <w:proofErr w:type="gramEnd"/>
          </w:p>
        </w:tc>
      </w:tr>
      <w:tr w:rsidR="00CF0C61" w:rsidTr="00E46AEB">
        <w:trPr>
          <w:cnfStyle w:val="000000100000"/>
        </w:trPr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Default="00CF0C61" w:rsidP="0081588B"/>
        </w:tc>
        <w:tc>
          <w:tcPr>
            <w:tcW w:w="2487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CF0C61" w:rsidRDefault="00CF0C61" w:rsidP="00E46AEB">
            <w:pPr>
              <w:cnfStyle w:val="000000100000"/>
            </w:pPr>
            <w:proofErr w:type="spellStart"/>
            <w:r>
              <w:t>CleanDrawZone</w:t>
            </w:r>
            <w:proofErr w:type="spellEnd"/>
          </w:p>
        </w:tc>
        <w:tc>
          <w:tcPr>
            <w:tcW w:w="4594" w:type="dxa"/>
            <w:tcBorders>
              <w:top w:val="nil"/>
              <w:left w:val="single" w:sz="4" w:space="0" w:color="auto"/>
            </w:tcBorders>
          </w:tcPr>
          <w:p w:rsidR="00CF0C61" w:rsidRDefault="00CF0C61" w:rsidP="0081588B">
            <w:pPr>
              <w:cnfStyle w:val="000000100000"/>
            </w:pPr>
            <w:r>
              <w:t>Efface la zone de dessin</w:t>
            </w:r>
          </w:p>
        </w:tc>
      </w:tr>
      <w:tr w:rsidR="00CF0C61" w:rsidTr="00171971"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Default="00CF0C61" w:rsidP="0081588B"/>
        </w:tc>
        <w:tc>
          <w:tcPr>
            <w:tcW w:w="2487" w:type="dxa"/>
            <w:tcBorders>
              <w:left w:val="single" w:sz="4" w:space="0" w:color="auto"/>
              <w:right w:val="single" w:sz="4" w:space="0" w:color="auto"/>
            </w:tcBorders>
          </w:tcPr>
          <w:p w:rsidR="00CF0C61" w:rsidRDefault="00CF0C61" w:rsidP="0081588B">
            <w:pPr>
              <w:cnfStyle w:val="000000000000"/>
            </w:pPr>
            <w:proofErr w:type="spellStart"/>
            <w:r>
              <w:t>UpdateCursorPosition</w:t>
            </w:r>
            <w:proofErr w:type="spellEnd"/>
          </w:p>
        </w:tc>
        <w:tc>
          <w:tcPr>
            <w:tcW w:w="4594" w:type="dxa"/>
            <w:tcBorders>
              <w:left w:val="single" w:sz="4" w:space="0" w:color="auto"/>
            </w:tcBorders>
          </w:tcPr>
          <w:p w:rsidR="00CF0C61" w:rsidRDefault="00E46AEB" w:rsidP="0081588B">
            <w:pPr>
              <w:cnfStyle w:val="000000000000"/>
            </w:pPr>
            <w:r>
              <w:t>Rafraichit les</w:t>
            </w:r>
            <w:r w:rsidR="00CF0C61">
              <w:t xml:space="preserve"> valeurs de la position du curseur</w:t>
            </w:r>
            <w:r>
              <w:t xml:space="preserve"> à l’écran</w:t>
            </w:r>
          </w:p>
        </w:tc>
      </w:tr>
      <w:tr w:rsidR="00CF0C61" w:rsidTr="00171971">
        <w:trPr>
          <w:cnfStyle w:val="000000100000"/>
        </w:trPr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Default="00CF0C61" w:rsidP="0081588B"/>
        </w:tc>
        <w:tc>
          <w:tcPr>
            <w:tcW w:w="2487" w:type="dxa"/>
            <w:tcBorders>
              <w:left w:val="single" w:sz="4" w:space="0" w:color="auto"/>
              <w:right w:val="single" w:sz="4" w:space="0" w:color="auto"/>
            </w:tcBorders>
          </w:tcPr>
          <w:p w:rsidR="00CF0C61" w:rsidRDefault="00CF0C61" w:rsidP="0081588B">
            <w:pPr>
              <w:cnfStyle w:val="000000100000"/>
            </w:pPr>
            <w:proofErr w:type="spellStart"/>
            <w:r>
              <w:t>NiosDrawApp</w:t>
            </w:r>
            <w:proofErr w:type="spellEnd"/>
          </w:p>
        </w:tc>
        <w:tc>
          <w:tcPr>
            <w:tcW w:w="4594" w:type="dxa"/>
            <w:tcBorders>
              <w:left w:val="single" w:sz="4" w:space="0" w:color="auto"/>
            </w:tcBorders>
          </w:tcPr>
          <w:p w:rsidR="00CF0C61" w:rsidRDefault="00E46AEB" w:rsidP="0081588B">
            <w:pPr>
              <w:cnfStyle w:val="000000100000"/>
            </w:pPr>
            <w:r>
              <w:t>Routine principale de rafraichissement de l’écran</w:t>
            </w:r>
          </w:p>
        </w:tc>
      </w:tr>
      <w:tr w:rsidR="00CF0C61" w:rsidTr="00171971"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Default="00CF0C61" w:rsidP="0081588B"/>
        </w:tc>
        <w:tc>
          <w:tcPr>
            <w:tcW w:w="2487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CF0C61" w:rsidRDefault="00CF0C61" w:rsidP="0081588B">
            <w:pPr>
              <w:cnfStyle w:val="000000000000"/>
            </w:pPr>
            <w:proofErr w:type="spellStart"/>
            <w:r>
              <w:t>DisplayCoordinate</w:t>
            </w:r>
            <w:proofErr w:type="spellEnd"/>
          </w:p>
        </w:tc>
        <w:tc>
          <w:tcPr>
            <w:tcW w:w="4594" w:type="dxa"/>
            <w:tcBorders>
              <w:left w:val="single" w:sz="4" w:space="0" w:color="auto"/>
              <w:bottom w:val="nil"/>
            </w:tcBorders>
          </w:tcPr>
          <w:p w:rsidR="00CF0C61" w:rsidRDefault="00E46AEB" w:rsidP="0081588B">
            <w:pPr>
              <w:cnfStyle w:val="000000000000"/>
            </w:pPr>
            <w:r>
              <w:t>Affiche les coordonnées au bas de l’écran</w:t>
            </w:r>
          </w:p>
        </w:tc>
      </w:tr>
      <w:tr w:rsidR="00CF0C61" w:rsidTr="00171971">
        <w:trPr>
          <w:cnfStyle w:val="000000100000"/>
        </w:trPr>
        <w:tc>
          <w:tcPr>
            <w:cnfStyle w:val="001000000000"/>
            <w:tcW w:w="173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F0C61" w:rsidRDefault="00CF0C61" w:rsidP="0081588B"/>
        </w:tc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0C61" w:rsidRDefault="00CF0C61" w:rsidP="0081588B">
            <w:pPr>
              <w:cnfStyle w:val="000000100000"/>
            </w:pPr>
            <w:proofErr w:type="spellStart"/>
            <w:r>
              <w:t>SendTelemetry</w:t>
            </w:r>
            <w:proofErr w:type="spellEnd"/>
          </w:p>
        </w:tc>
        <w:tc>
          <w:tcPr>
            <w:tcW w:w="4594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CF0C61" w:rsidRDefault="00E46AEB" w:rsidP="0081588B">
            <w:pPr>
              <w:cnfStyle w:val="000000100000"/>
            </w:pPr>
            <w:r>
              <w:t xml:space="preserve">Rafraichit les valeurs de télémétrie envoyées à la console </w:t>
            </w:r>
            <w:proofErr w:type="spellStart"/>
            <w:r>
              <w:t>Nios</w:t>
            </w:r>
            <w:proofErr w:type="spellEnd"/>
          </w:p>
        </w:tc>
      </w:tr>
      <w:tr w:rsidR="00CF0C61" w:rsidRPr="00536E63" w:rsidTr="00171971">
        <w:tc>
          <w:tcPr>
            <w:cnfStyle w:val="001000000000"/>
            <w:tcW w:w="1732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CF0C61" w:rsidRPr="008461B4" w:rsidRDefault="00CF0C61" w:rsidP="0081588B">
            <w:r w:rsidRPr="008461B4">
              <w:t>Mouse(.c/.h)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F0C61" w:rsidRPr="008461B4" w:rsidRDefault="00CF0C61" w:rsidP="00536E63">
            <w:pPr>
              <w:cnfStyle w:val="000000000000"/>
              <w:rPr>
                <w:lang w:val="en-US"/>
              </w:rPr>
            </w:pPr>
            <w:r w:rsidRPr="008461B4">
              <w:rPr>
                <w:lang w:val="en-US"/>
              </w:rPr>
              <w:t>ps2_isr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</w:tcBorders>
          </w:tcPr>
          <w:p w:rsidR="00CF0C61" w:rsidRPr="00536E63" w:rsidRDefault="00CF0C61" w:rsidP="0081588B">
            <w:pPr>
              <w:cnfStyle w:val="000000000000"/>
            </w:pPr>
            <w:r w:rsidRPr="00536E63">
              <w:t>Routine d’interruption</w:t>
            </w:r>
            <w:r w:rsidR="00F72F7A">
              <w:t> :</w:t>
            </w:r>
            <w:r w:rsidRPr="00536E63">
              <w:t xml:space="preserve"> mise en m</w:t>
            </w:r>
            <w:r>
              <w:t>émoire de X</w:t>
            </w:r>
            <w:proofErr w:type="gramStart"/>
            <w:r>
              <w:t>,Y,SW</w:t>
            </w:r>
            <w:proofErr w:type="gramEnd"/>
            <w:r>
              <w:t xml:space="preserve"> des évènements souris dans des FIFO</w:t>
            </w:r>
          </w:p>
        </w:tc>
      </w:tr>
      <w:tr w:rsidR="00CF0C61" w:rsidRPr="00536E63" w:rsidTr="00171971">
        <w:trPr>
          <w:cnfStyle w:val="000000100000"/>
        </w:trPr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Pr="008461B4" w:rsidRDefault="00CF0C61" w:rsidP="0081588B">
            <w:pPr>
              <w:rPr>
                <w:b w:val="0"/>
              </w:rPr>
            </w:pPr>
          </w:p>
        </w:tc>
        <w:tc>
          <w:tcPr>
            <w:tcW w:w="2487" w:type="dxa"/>
            <w:tcBorders>
              <w:left w:val="single" w:sz="4" w:space="0" w:color="auto"/>
              <w:right w:val="single" w:sz="4" w:space="0" w:color="auto"/>
            </w:tcBorders>
          </w:tcPr>
          <w:p w:rsidR="00CF0C61" w:rsidRPr="008461B4" w:rsidRDefault="00CF0C61" w:rsidP="0081588B">
            <w:pPr>
              <w:cnfStyle w:val="000000100000"/>
              <w:rPr>
                <w:lang w:val="en-US"/>
              </w:rPr>
            </w:pPr>
            <w:proofErr w:type="spellStart"/>
            <w:r w:rsidRPr="008461B4">
              <w:rPr>
                <w:lang w:val="en-US"/>
              </w:rPr>
              <w:t>mouseInit</w:t>
            </w:r>
            <w:proofErr w:type="spellEnd"/>
          </w:p>
        </w:tc>
        <w:tc>
          <w:tcPr>
            <w:tcW w:w="4594" w:type="dxa"/>
            <w:tcBorders>
              <w:left w:val="single" w:sz="4" w:space="0" w:color="auto"/>
            </w:tcBorders>
          </w:tcPr>
          <w:p w:rsidR="00CF0C61" w:rsidRPr="00536E63" w:rsidRDefault="00CF0C61" w:rsidP="0081588B">
            <w:pPr>
              <w:cnfStyle w:val="000000100000"/>
            </w:pPr>
            <w:r w:rsidRPr="00536E63">
              <w:t>Initialise la souris et le</w:t>
            </w:r>
            <w:r>
              <w:t>s interruptions</w:t>
            </w:r>
          </w:p>
        </w:tc>
      </w:tr>
      <w:tr w:rsidR="00CF0C61" w:rsidRPr="00536E63" w:rsidTr="00171971"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Pr="008461B4" w:rsidRDefault="00CF0C61" w:rsidP="0081588B">
            <w:pPr>
              <w:rPr>
                <w:b w:val="0"/>
              </w:rPr>
            </w:pPr>
          </w:p>
        </w:tc>
        <w:tc>
          <w:tcPr>
            <w:tcW w:w="2487" w:type="dxa"/>
            <w:tcBorders>
              <w:left w:val="single" w:sz="4" w:space="0" w:color="auto"/>
              <w:right w:val="single" w:sz="4" w:space="0" w:color="auto"/>
            </w:tcBorders>
          </w:tcPr>
          <w:p w:rsidR="00CF0C61" w:rsidRPr="008461B4" w:rsidRDefault="00CF0C61" w:rsidP="00536E63">
            <w:pPr>
              <w:cnfStyle w:val="000000000000"/>
              <w:rPr>
                <w:lang w:val="en-US"/>
              </w:rPr>
            </w:pPr>
            <w:r w:rsidRPr="008461B4">
              <w:t xml:space="preserve"> </w:t>
            </w:r>
            <w:proofErr w:type="spellStart"/>
            <w:r w:rsidRPr="008461B4">
              <w:rPr>
                <w:lang w:val="en-US"/>
              </w:rPr>
              <w:t>mouseGetNbEvent</w:t>
            </w:r>
            <w:proofErr w:type="spellEnd"/>
          </w:p>
        </w:tc>
        <w:tc>
          <w:tcPr>
            <w:tcW w:w="4594" w:type="dxa"/>
            <w:tcBorders>
              <w:left w:val="single" w:sz="4" w:space="0" w:color="auto"/>
            </w:tcBorders>
          </w:tcPr>
          <w:p w:rsidR="00CF0C61" w:rsidRPr="00536E63" w:rsidRDefault="00CF0C61" w:rsidP="0081588B">
            <w:pPr>
              <w:cnfStyle w:val="000000000000"/>
            </w:pPr>
            <w:r w:rsidRPr="00536E63">
              <w:t>Retourne le nombre d’év</w:t>
            </w:r>
            <w:r>
              <w:t>è</w:t>
            </w:r>
            <w:r w:rsidRPr="00536E63">
              <w:t xml:space="preserve">nement </w:t>
            </w:r>
            <w:r>
              <w:t>souris reçu</w:t>
            </w:r>
          </w:p>
        </w:tc>
      </w:tr>
      <w:tr w:rsidR="00CF0C61" w:rsidRPr="008461B4" w:rsidTr="00171971">
        <w:trPr>
          <w:cnfStyle w:val="000000100000"/>
        </w:trPr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Pr="008461B4" w:rsidRDefault="00CF0C61" w:rsidP="0081588B">
            <w:pPr>
              <w:rPr>
                <w:b w:val="0"/>
              </w:rPr>
            </w:pPr>
          </w:p>
        </w:tc>
        <w:tc>
          <w:tcPr>
            <w:tcW w:w="2487" w:type="dxa"/>
            <w:tcBorders>
              <w:left w:val="single" w:sz="4" w:space="0" w:color="auto"/>
              <w:right w:val="single" w:sz="4" w:space="0" w:color="auto"/>
            </w:tcBorders>
          </w:tcPr>
          <w:p w:rsidR="00CF0C61" w:rsidRPr="008461B4" w:rsidRDefault="00CF0C61" w:rsidP="00536E63">
            <w:pPr>
              <w:cnfStyle w:val="000000100000"/>
              <w:rPr>
                <w:lang w:val="en-US"/>
              </w:rPr>
            </w:pPr>
            <w:proofErr w:type="spellStart"/>
            <w:r w:rsidRPr="008461B4">
              <w:rPr>
                <w:lang w:val="en-US"/>
              </w:rPr>
              <w:t>mouseGetX</w:t>
            </w:r>
            <w:proofErr w:type="spellEnd"/>
          </w:p>
        </w:tc>
        <w:tc>
          <w:tcPr>
            <w:tcW w:w="4594" w:type="dxa"/>
            <w:tcBorders>
              <w:left w:val="single" w:sz="4" w:space="0" w:color="auto"/>
            </w:tcBorders>
          </w:tcPr>
          <w:p w:rsidR="00CF0C61" w:rsidRPr="008461B4" w:rsidRDefault="00CF0C61" w:rsidP="0081588B">
            <w:pPr>
              <w:cnfStyle w:val="000000100000"/>
            </w:pPr>
            <w:r>
              <w:t xml:space="preserve">Extrait une valeur de X du </w:t>
            </w:r>
            <w:proofErr w:type="spellStart"/>
            <w:r>
              <w:t>fifo</w:t>
            </w:r>
            <w:proofErr w:type="spellEnd"/>
            <w:r>
              <w:t xml:space="preserve"> </w:t>
            </w:r>
          </w:p>
        </w:tc>
      </w:tr>
      <w:tr w:rsidR="00CF0C61" w:rsidRPr="008461B4" w:rsidTr="00171971"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Pr="008461B4" w:rsidRDefault="00CF0C61" w:rsidP="0081588B">
            <w:pPr>
              <w:rPr>
                <w:b w:val="0"/>
              </w:rPr>
            </w:pPr>
          </w:p>
        </w:tc>
        <w:tc>
          <w:tcPr>
            <w:tcW w:w="2487" w:type="dxa"/>
            <w:tcBorders>
              <w:left w:val="single" w:sz="4" w:space="0" w:color="auto"/>
              <w:right w:val="single" w:sz="4" w:space="0" w:color="auto"/>
            </w:tcBorders>
          </w:tcPr>
          <w:p w:rsidR="00CF0C61" w:rsidRPr="008461B4" w:rsidRDefault="00CF0C61" w:rsidP="00536E63">
            <w:pPr>
              <w:cnfStyle w:val="000000000000"/>
              <w:rPr>
                <w:lang w:val="en-US"/>
              </w:rPr>
            </w:pPr>
            <w:proofErr w:type="spellStart"/>
            <w:r w:rsidRPr="008461B4">
              <w:rPr>
                <w:lang w:val="en-US"/>
              </w:rPr>
              <w:t>mouseGetY</w:t>
            </w:r>
            <w:proofErr w:type="spellEnd"/>
          </w:p>
        </w:tc>
        <w:tc>
          <w:tcPr>
            <w:tcW w:w="4594" w:type="dxa"/>
            <w:tcBorders>
              <w:left w:val="single" w:sz="4" w:space="0" w:color="auto"/>
            </w:tcBorders>
          </w:tcPr>
          <w:p w:rsidR="00CF0C61" w:rsidRPr="008461B4" w:rsidRDefault="00CF0C61" w:rsidP="0081588B">
            <w:pPr>
              <w:cnfStyle w:val="000000000000"/>
            </w:pPr>
            <w:r>
              <w:t xml:space="preserve">Extrait une valeur de Y du </w:t>
            </w:r>
            <w:proofErr w:type="spellStart"/>
            <w:r>
              <w:t>fifo</w:t>
            </w:r>
            <w:proofErr w:type="spellEnd"/>
            <w:r>
              <w:t xml:space="preserve"> </w:t>
            </w:r>
          </w:p>
        </w:tc>
      </w:tr>
      <w:tr w:rsidR="00CF0C61" w:rsidRPr="008461B4" w:rsidTr="00171971">
        <w:trPr>
          <w:cnfStyle w:val="000000100000"/>
        </w:trPr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Pr="008461B4" w:rsidRDefault="00CF0C61" w:rsidP="0081588B">
            <w:pPr>
              <w:rPr>
                <w:b w:val="0"/>
              </w:rPr>
            </w:pPr>
          </w:p>
        </w:tc>
        <w:tc>
          <w:tcPr>
            <w:tcW w:w="2487" w:type="dxa"/>
            <w:tcBorders>
              <w:left w:val="single" w:sz="4" w:space="0" w:color="auto"/>
              <w:right w:val="single" w:sz="4" w:space="0" w:color="auto"/>
            </w:tcBorders>
          </w:tcPr>
          <w:p w:rsidR="00CF0C61" w:rsidRPr="008461B4" w:rsidRDefault="00CF0C61" w:rsidP="00536E63">
            <w:pPr>
              <w:cnfStyle w:val="000000100000"/>
              <w:rPr>
                <w:lang w:val="en-US"/>
              </w:rPr>
            </w:pPr>
            <w:proofErr w:type="spellStart"/>
            <w:r w:rsidRPr="008461B4">
              <w:rPr>
                <w:lang w:val="en-US"/>
              </w:rPr>
              <w:t>mouseGetSwL</w:t>
            </w:r>
            <w:proofErr w:type="spellEnd"/>
          </w:p>
        </w:tc>
        <w:tc>
          <w:tcPr>
            <w:tcW w:w="4594" w:type="dxa"/>
            <w:tcBorders>
              <w:left w:val="single" w:sz="4" w:space="0" w:color="auto"/>
            </w:tcBorders>
          </w:tcPr>
          <w:p w:rsidR="00CF0C61" w:rsidRPr="008461B4" w:rsidRDefault="00CF0C61" w:rsidP="008461B4">
            <w:pPr>
              <w:cnfStyle w:val="000000100000"/>
            </w:pPr>
            <w:r>
              <w:t xml:space="preserve">Extrait une valeur de bouton  gauche du </w:t>
            </w:r>
            <w:proofErr w:type="spellStart"/>
            <w:r>
              <w:t>fifo</w:t>
            </w:r>
            <w:proofErr w:type="spellEnd"/>
            <w:r>
              <w:t xml:space="preserve"> </w:t>
            </w:r>
          </w:p>
        </w:tc>
      </w:tr>
      <w:tr w:rsidR="00CF0C61" w:rsidRPr="008461B4" w:rsidTr="00171971">
        <w:tc>
          <w:tcPr>
            <w:cnfStyle w:val="001000000000"/>
            <w:tcW w:w="1732" w:type="dxa"/>
            <w:vMerge/>
            <w:tcBorders>
              <w:right w:val="single" w:sz="4" w:space="0" w:color="auto"/>
            </w:tcBorders>
          </w:tcPr>
          <w:p w:rsidR="00CF0C61" w:rsidRPr="008461B4" w:rsidRDefault="00CF0C61" w:rsidP="0081588B">
            <w:pPr>
              <w:rPr>
                <w:b w:val="0"/>
              </w:rPr>
            </w:pPr>
          </w:p>
        </w:tc>
        <w:tc>
          <w:tcPr>
            <w:tcW w:w="2487" w:type="dxa"/>
            <w:tcBorders>
              <w:left w:val="single" w:sz="4" w:space="0" w:color="auto"/>
              <w:right w:val="single" w:sz="4" w:space="0" w:color="auto"/>
            </w:tcBorders>
          </w:tcPr>
          <w:p w:rsidR="00CF0C61" w:rsidRPr="008461B4" w:rsidRDefault="00CF0C61" w:rsidP="00536E63">
            <w:pPr>
              <w:cnfStyle w:val="000000000000"/>
              <w:rPr>
                <w:lang w:val="en-US"/>
              </w:rPr>
            </w:pPr>
            <w:proofErr w:type="spellStart"/>
            <w:r w:rsidRPr="008461B4">
              <w:rPr>
                <w:lang w:val="en-US"/>
              </w:rPr>
              <w:t>mouseGetSwR</w:t>
            </w:r>
            <w:proofErr w:type="spellEnd"/>
          </w:p>
        </w:tc>
        <w:tc>
          <w:tcPr>
            <w:tcW w:w="4594" w:type="dxa"/>
            <w:tcBorders>
              <w:left w:val="single" w:sz="4" w:space="0" w:color="auto"/>
            </w:tcBorders>
          </w:tcPr>
          <w:p w:rsidR="00CF0C61" w:rsidRPr="008461B4" w:rsidRDefault="00CF0C61" w:rsidP="0081588B">
            <w:pPr>
              <w:cnfStyle w:val="000000000000"/>
            </w:pPr>
            <w:r>
              <w:t xml:space="preserve">Extrait une valeur de bouton  droit du </w:t>
            </w:r>
            <w:proofErr w:type="spellStart"/>
            <w:r>
              <w:t>fifo</w:t>
            </w:r>
            <w:proofErr w:type="spellEnd"/>
          </w:p>
        </w:tc>
      </w:tr>
      <w:tr w:rsidR="00CF0C61" w:rsidRPr="00171971" w:rsidTr="00171971">
        <w:trPr>
          <w:cnfStyle w:val="000000100000"/>
        </w:trPr>
        <w:tc>
          <w:tcPr>
            <w:cnfStyle w:val="001000000000"/>
            <w:tcW w:w="173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F0C61" w:rsidRPr="008461B4" w:rsidRDefault="00CF0C61" w:rsidP="0081588B">
            <w:pPr>
              <w:rPr>
                <w:b w:val="0"/>
              </w:rPr>
            </w:pPr>
          </w:p>
        </w:tc>
        <w:tc>
          <w:tcPr>
            <w:tcW w:w="2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0C61" w:rsidRPr="008461B4" w:rsidRDefault="00CF0C61" w:rsidP="00536E63">
            <w:pPr>
              <w:cnfStyle w:val="000000100000"/>
              <w:rPr>
                <w:lang w:val="en-US"/>
              </w:rPr>
            </w:pPr>
            <w:proofErr w:type="spellStart"/>
            <w:r w:rsidRPr="008461B4">
              <w:rPr>
                <w:lang w:val="en-US"/>
              </w:rPr>
              <w:t>mousePtrOutInc</w:t>
            </w:r>
            <w:proofErr w:type="spellEnd"/>
          </w:p>
        </w:tc>
        <w:tc>
          <w:tcPr>
            <w:tcW w:w="4594" w:type="dxa"/>
            <w:tcBorders>
              <w:left w:val="single" w:sz="4" w:space="0" w:color="auto"/>
              <w:bottom w:val="single" w:sz="4" w:space="0" w:color="auto"/>
            </w:tcBorders>
          </w:tcPr>
          <w:p w:rsidR="00CF0C61" w:rsidRPr="00171971" w:rsidRDefault="00CF0C61" w:rsidP="0081588B">
            <w:pPr>
              <w:cnfStyle w:val="000000100000"/>
            </w:pPr>
            <w:r w:rsidRPr="00171971">
              <w:t>Incrémente le pointeur de s</w:t>
            </w:r>
            <w:r>
              <w:t xml:space="preserve">ortie du </w:t>
            </w:r>
            <w:proofErr w:type="spellStart"/>
            <w:r>
              <w:t>fifo</w:t>
            </w:r>
            <w:proofErr w:type="spellEnd"/>
            <w:r>
              <w:t xml:space="preserve"> et décrémente </w:t>
            </w:r>
            <w:r w:rsidR="00572EE1">
              <w:t>«</w:t>
            </w:r>
            <w:proofErr w:type="spellStart"/>
            <w:r>
              <w:t>NbEvent</w:t>
            </w:r>
            <w:proofErr w:type="spellEnd"/>
            <w:r w:rsidR="00F72F7A">
              <w:t xml:space="preserve"> </w:t>
            </w:r>
            <w:r w:rsidR="00572EE1">
              <w:t xml:space="preserve">»; </w:t>
            </w:r>
            <w:r w:rsidR="00F72F7A">
              <w:t>doit être appelé après avoir fait tou</w:t>
            </w:r>
            <w:r w:rsidR="00E825DB">
              <w:t>s</w:t>
            </w:r>
            <w:r w:rsidR="00F72F7A">
              <w:t xml:space="preserve"> les « </w:t>
            </w:r>
            <w:proofErr w:type="spellStart"/>
            <w:r w:rsidR="00F72F7A">
              <w:t>get</w:t>
            </w:r>
            <w:proofErr w:type="spellEnd"/>
            <w:r w:rsidR="00F72F7A">
              <w:t> »</w:t>
            </w:r>
          </w:p>
        </w:tc>
      </w:tr>
      <w:tr w:rsidR="00CF0C61" w:rsidTr="00E46AEB">
        <w:tc>
          <w:tcPr>
            <w:cnfStyle w:val="001000000000"/>
            <w:tcW w:w="1732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CF0C61" w:rsidRDefault="00CF0C61" w:rsidP="0081588B">
            <w:proofErr w:type="spellStart"/>
            <w:r>
              <w:t>JtagUart</w:t>
            </w:r>
            <w:proofErr w:type="spellEnd"/>
            <w:r>
              <w:t>(.c/.h)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CF0C61" w:rsidRDefault="00CF0C61" w:rsidP="0081588B">
            <w:pPr>
              <w:cnfStyle w:val="000000000000"/>
            </w:pPr>
            <w:proofErr w:type="spellStart"/>
            <w:r>
              <w:t>jUartSendString</w:t>
            </w:r>
            <w:proofErr w:type="spellEnd"/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CF0C61" w:rsidRDefault="00E46AEB" w:rsidP="00E46AEB">
            <w:pPr>
              <w:cnfStyle w:val="000000000000"/>
            </w:pPr>
            <w:r>
              <w:t>Envoie</w:t>
            </w:r>
            <w:r w:rsidR="00F72F7A">
              <w:t xml:space="preserve"> sur console </w:t>
            </w:r>
            <w:proofErr w:type="spellStart"/>
            <w:r w:rsidR="00F72F7A">
              <w:t>Nios</w:t>
            </w:r>
            <w:proofErr w:type="spellEnd"/>
            <w:r w:rsidR="00F72F7A">
              <w:t xml:space="preserve"> une chaî</w:t>
            </w:r>
            <w:r>
              <w:t xml:space="preserve">ne de caractère ou un tableau se terminant par </w:t>
            </w:r>
            <w:r w:rsidR="007175FD">
              <w:t>un «</w:t>
            </w:r>
            <w:r>
              <w:t>NULL</w:t>
            </w:r>
            <w:r w:rsidR="007175FD">
              <w:t>»</w:t>
            </w:r>
          </w:p>
        </w:tc>
      </w:tr>
      <w:tr w:rsidR="00CF0C61" w:rsidTr="00E46AEB">
        <w:trPr>
          <w:cnfStyle w:val="000000100000"/>
        </w:trPr>
        <w:tc>
          <w:tcPr>
            <w:cnfStyle w:val="001000000000"/>
            <w:tcW w:w="173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F0C61" w:rsidRDefault="00CF0C61" w:rsidP="0081588B"/>
        </w:tc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0C61" w:rsidRDefault="00CF0C61" w:rsidP="0081588B">
            <w:pPr>
              <w:cnfStyle w:val="000000100000"/>
            </w:pPr>
            <w:proofErr w:type="spellStart"/>
            <w:r>
              <w:t>jUartSendVar</w:t>
            </w:r>
            <w:proofErr w:type="spellEnd"/>
          </w:p>
        </w:tc>
        <w:tc>
          <w:tcPr>
            <w:tcW w:w="4594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CF0C61" w:rsidRDefault="00E46AEB" w:rsidP="0081588B">
            <w:pPr>
              <w:cnfStyle w:val="000000100000"/>
            </w:pPr>
            <w:r>
              <w:t xml:space="preserve">Envoie une valeur décimale sur la console </w:t>
            </w:r>
            <w:proofErr w:type="spellStart"/>
            <w:r>
              <w:t>Nios</w:t>
            </w:r>
            <w:proofErr w:type="spellEnd"/>
          </w:p>
        </w:tc>
      </w:tr>
      <w:tr w:rsidR="00CF0C61" w:rsidTr="00171971">
        <w:tc>
          <w:tcPr>
            <w:cnfStyle w:val="001000000000"/>
            <w:tcW w:w="173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0C61" w:rsidRDefault="00CF0C61" w:rsidP="0081588B">
            <w:r>
              <w:t>Hardware (.h)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0C61" w:rsidRDefault="00CF0C61" w:rsidP="00171971">
            <w:pPr>
              <w:jc w:val="center"/>
              <w:cnfStyle w:val="000000000000"/>
            </w:pP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0C61" w:rsidRDefault="00CF0C61" w:rsidP="00CF0C61">
            <w:pPr>
              <w:cnfStyle w:val="000000000000"/>
            </w:pPr>
            <w:r>
              <w:t>Définition des types et inclusion des librairies utilisées dans le projet</w:t>
            </w:r>
            <w:r w:rsidR="007175FD">
              <w:t xml:space="preserve"> (BSP)</w:t>
            </w:r>
          </w:p>
        </w:tc>
      </w:tr>
    </w:tbl>
    <w:p w:rsidR="00801251" w:rsidRDefault="002E03A0" w:rsidP="00A774D3">
      <w:pPr>
        <w:pStyle w:val="Heading2"/>
      </w:pPr>
      <w:bookmarkStart w:id="10" w:name="_Toc421474449"/>
      <w:r>
        <w:lastRenderedPageBreak/>
        <w:t xml:space="preserve">Code </w:t>
      </w:r>
      <w:r w:rsidR="00A774D3">
        <w:t>C</w:t>
      </w:r>
      <w:bookmarkEnd w:id="10"/>
    </w:p>
    <w:p w:rsidR="00A774D3" w:rsidRPr="00A774D3" w:rsidRDefault="00A774D3" w:rsidP="002A5135">
      <w:pPr>
        <w:pStyle w:val="Heading3"/>
        <w:jc w:val="center"/>
      </w:pPr>
      <w:bookmarkStart w:id="11" w:name="_Toc421474450"/>
      <w:proofErr w:type="spellStart"/>
      <w:r>
        <w:t>Display.c</w:t>
      </w:r>
      <w:bookmarkEnd w:id="11"/>
      <w:proofErr w:type="spellEnd"/>
    </w:p>
    <w:p w:rsidR="00A774D3" w:rsidRDefault="00A774D3" w:rsidP="00A774D3">
      <w:r>
        <w:rPr>
          <w:noProof/>
          <w:lang w:eastAsia="fr-CA"/>
        </w:rPr>
        <w:drawing>
          <wp:inline distT="0" distB="0" distL="0" distR="0">
            <wp:extent cx="5448300" cy="269557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D3" w:rsidRDefault="00A774D3" w:rsidP="00A774D3">
      <w:r>
        <w:rPr>
          <w:noProof/>
          <w:lang w:eastAsia="fr-CA"/>
        </w:rPr>
        <w:drawing>
          <wp:inline distT="0" distB="0" distL="0" distR="0">
            <wp:extent cx="5457825" cy="14192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D3" w:rsidRDefault="00A774D3" w:rsidP="00A774D3">
      <w:r>
        <w:rPr>
          <w:noProof/>
          <w:lang w:eastAsia="fr-CA"/>
        </w:rPr>
        <w:drawing>
          <wp:inline distT="0" distB="0" distL="0" distR="0">
            <wp:extent cx="5457825" cy="218122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D3" w:rsidRDefault="00A774D3">
      <w:r>
        <w:br w:type="page"/>
      </w:r>
    </w:p>
    <w:p w:rsidR="00A774D3" w:rsidRDefault="00A774D3" w:rsidP="00A774D3">
      <w:r>
        <w:rPr>
          <w:noProof/>
          <w:lang w:eastAsia="fr-CA"/>
        </w:rPr>
        <w:lastRenderedPageBreak/>
        <w:drawing>
          <wp:inline distT="0" distB="0" distL="0" distR="0">
            <wp:extent cx="5448300" cy="82867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D3" w:rsidRDefault="00A774D3" w:rsidP="00A774D3">
      <w:r>
        <w:rPr>
          <w:noProof/>
          <w:lang w:eastAsia="fr-CA"/>
        </w:rPr>
        <w:drawing>
          <wp:inline distT="0" distB="0" distL="0" distR="0">
            <wp:extent cx="5457825" cy="19526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B8" w:rsidRDefault="000D7FB8" w:rsidP="00A774D3">
      <w:r>
        <w:rPr>
          <w:noProof/>
          <w:lang w:eastAsia="fr-CA"/>
        </w:rPr>
        <w:drawing>
          <wp:inline distT="0" distB="0" distL="0" distR="0">
            <wp:extent cx="5457825" cy="213360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B8" w:rsidRDefault="000D7FB8" w:rsidP="00A774D3">
      <w:r>
        <w:rPr>
          <w:noProof/>
          <w:lang w:eastAsia="fr-CA"/>
        </w:rPr>
        <w:drawing>
          <wp:inline distT="0" distB="0" distL="0" distR="0">
            <wp:extent cx="5457825" cy="257175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D3" w:rsidRDefault="000D7FB8" w:rsidP="00A774D3">
      <w:r>
        <w:rPr>
          <w:noProof/>
          <w:lang w:eastAsia="fr-CA"/>
        </w:rPr>
        <w:lastRenderedPageBreak/>
        <w:drawing>
          <wp:inline distT="0" distB="0" distL="0" distR="0">
            <wp:extent cx="5457825" cy="10382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D3" w:rsidRDefault="00A774D3" w:rsidP="00A774D3"/>
    <w:p w:rsidR="00A774D3" w:rsidRDefault="000D7FB8" w:rsidP="002A5135">
      <w:pPr>
        <w:pStyle w:val="Heading3"/>
        <w:jc w:val="center"/>
      </w:pPr>
      <w:bookmarkStart w:id="12" w:name="_Toc421474451"/>
      <w:proofErr w:type="spellStart"/>
      <w:r>
        <w:t>Display.h</w:t>
      </w:r>
      <w:bookmarkEnd w:id="12"/>
      <w:proofErr w:type="spellEnd"/>
    </w:p>
    <w:p w:rsidR="000D7FB8" w:rsidRDefault="000D7FB8" w:rsidP="000D7FB8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5448300" cy="308610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B8" w:rsidRDefault="000D7FB8" w:rsidP="000D7FB8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5448300" cy="26289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FB8" w:rsidRDefault="000D7FB8" w:rsidP="002A5135">
      <w:pPr>
        <w:pStyle w:val="Heading3"/>
        <w:jc w:val="center"/>
      </w:pPr>
      <w:bookmarkStart w:id="13" w:name="_Toc421474452"/>
      <w:proofErr w:type="spellStart"/>
      <w:r>
        <w:lastRenderedPageBreak/>
        <w:t>Mouse.c</w:t>
      </w:r>
      <w:bookmarkEnd w:id="13"/>
      <w:proofErr w:type="spellEnd"/>
    </w:p>
    <w:p w:rsidR="00086844" w:rsidRDefault="00086844" w:rsidP="00086844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4514117" cy="3076575"/>
            <wp:effectExtent l="19050" t="0" r="73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29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117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44" w:rsidRDefault="00086844" w:rsidP="00086844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4010025" cy="3016267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34" cy="301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44" w:rsidRDefault="00086844" w:rsidP="00086844">
      <w:pPr>
        <w:pStyle w:val="TitreduDocument"/>
        <w:jc w:val="left"/>
      </w:pPr>
    </w:p>
    <w:p w:rsidR="00086844" w:rsidRDefault="00086844" w:rsidP="00086844">
      <w:pPr>
        <w:pStyle w:val="TitreduDocument"/>
        <w:jc w:val="left"/>
      </w:pPr>
    </w:p>
    <w:p w:rsidR="00086844" w:rsidRDefault="00086844" w:rsidP="00086844">
      <w:pPr>
        <w:pStyle w:val="TitreduDocument"/>
        <w:jc w:val="left"/>
      </w:pPr>
    </w:p>
    <w:p w:rsidR="00086844" w:rsidRDefault="00086844" w:rsidP="00086844">
      <w:pPr>
        <w:pStyle w:val="TitreduDocument"/>
        <w:jc w:val="left"/>
      </w:pPr>
      <w:r>
        <w:rPr>
          <w:noProof/>
          <w:lang w:eastAsia="fr-CA"/>
        </w:rPr>
        <w:lastRenderedPageBreak/>
        <w:drawing>
          <wp:inline distT="0" distB="0" distL="0" distR="0">
            <wp:extent cx="3238500" cy="3599049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5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44" w:rsidRDefault="00086844" w:rsidP="00086844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5457825" cy="40290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 w:rsidP="00086844">
      <w:pPr>
        <w:pStyle w:val="TitreduDocument"/>
        <w:jc w:val="left"/>
      </w:pPr>
      <w:r>
        <w:rPr>
          <w:noProof/>
          <w:lang w:eastAsia="fr-CA"/>
        </w:rPr>
        <w:lastRenderedPageBreak/>
        <w:drawing>
          <wp:inline distT="0" distB="0" distL="0" distR="0">
            <wp:extent cx="3732946" cy="2762250"/>
            <wp:effectExtent l="19050" t="0" r="854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46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 w:rsidP="00086844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3781425" cy="2847975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 w:rsidP="00086844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3395275" cy="20383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 w:rsidP="00086844">
      <w:pPr>
        <w:pStyle w:val="TitreduDocument"/>
        <w:jc w:val="left"/>
      </w:pPr>
      <w:r>
        <w:rPr>
          <w:noProof/>
          <w:lang w:eastAsia="fr-CA"/>
        </w:rPr>
        <w:lastRenderedPageBreak/>
        <w:drawing>
          <wp:inline distT="0" distB="0" distL="0" distR="0">
            <wp:extent cx="5457825" cy="2419350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 w:rsidP="00086844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4299241" cy="3676650"/>
            <wp:effectExtent l="19050" t="0" r="6059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241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 w:rsidP="00086844">
      <w:pPr>
        <w:pStyle w:val="TitreduDocument"/>
        <w:jc w:val="left"/>
      </w:pPr>
    </w:p>
    <w:p w:rsidR="004A2C15" w:rsidRPr="004A2C15" w:rsidRDefault="004A2C15" w:rsidP="004A2C15">
      <w:pPr>
        <w:rPr>
          <w:sz w:val="32"/>
          <w:szCs w:val="32"/>
        </w:rPr>
      </w:pPr>
      <w:r>
        <w:br w:type="page"/>
      </w:r>
    </w:p>
    <w:p w:rsidR="004A2C15" w:rsidRDefault="004A2C15" w:rsidP="00086844">
      <w:pPr>
        <w:pStyle w:val="TitreduDocument"/>
        <w:jc w:val="left"/>
      </w:pPr>
      <w:r>
        <w:rPr>
          <w:noProof/>
          <w:lang w:eastAsia="fr-CA"/>
        </w:rPr>
        <w:lastRenderedPageBreak/>
        <w:drawing>
          <wp:inline distT="0" distB="0" distL="0" distR="0">
            <wp:extent cx="4495800" cy="462043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62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>
      <w:pPr>
        <w:rPr>
          <w:sz w:val="32"/>
          <w:szCs w:val="32"/>
        </w:rPr>
      </w:pPr>
      <w:r>
        <w:br w:type="page"/>
      </w:r>
    </w:p>
    <w:p w:rsidR="004A2C15" w:rsidRDefault="004A2C15" w:rsidP="002A5135">
      <w:pPr>
        <w:pStyle w:val="Heading3"/>
        <w:jc w:val="center"/>
      </w:pPr>
      <w:bookmarkStart w:id="14" w:name="_Toc421474453"/>
      <w:proofErr w:type="spellStart"/>
      <w:r>
        <w:lastRenderedPageBreak/>
        <w:t>Mouse.h</w:t>
      </w:r>
      <w:bookmarkEnd w:id="14"/>
      <w:proofErr w:type="spellEnd"/>
    </w:p>
    <w:p w:rsidR="004A2C15" w:rsidRDefault="004A2C15" w:rsidP="004A2C15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5457825" cy="295275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 w:rsidP="004A2C15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3981450" cy="384943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84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>
      <w:pPr>
        <w:rPr>
          <w:sz w:val="32"/>
          <w:szCs w:val="32"/>
        </w:rPr>
      </w:pPr>
      <w:r>
        <w:br w:type="page"/>
      </w:r>
    </w:p>
    <w:p w:rsidR="004A2C15" w:rsidRDefault="004A2C15" w:rsidP="004A2C15">
      <w:pPr>
        <w:pStyle w:val="TitreduDocument"/>
        <w:jc w:val="left"/>
      </w:pPr>
      <w:r>
        <w:rPr>
          <w:noProof/>
          <w:lang w:eastAsia="fr-CA"/>
        </w:rPr>
        <w:lastRenderedPageBreak/>
        <w:drawing>
          <wp:inline distT="0" distB="0" distL="0" distR="0">
            <wp:extent cx="5457825" cy="11811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>
      <w:pPr>
        <w:rPr>
          <w:sz w:val="32"/>
          <w:szCs w:val="32"/>
        </w:rPr>
      </w:pPr>
      <w:r>
        <w:br w:type="page"/>
      </w:r>
    </w:p>
    <w:p w:rsidR="004A2C15" w:rsidRDefault="004A2C15" w:rsidP="002A5135">
      <w:pPr>
        <w:pStyle w:val="Heading3"/>
        <w:jc w:val="center"/>
      </w:pPr>
      <w:bookmarkStart w:id="15" w:name="_Toc421474454"/>
      <w:proofErr w:type="spellStart"/>
      <w:r>
        <w:lastRenderedPageBreak/>
        <w:t>JtagUart.c</w:t>
      </w:r>
      <w:bookmarkEnd w:id="15"/>
      <w:proofErr w:type="spellEnd"/>
    </w:p>
    <w:p w:rsidR="004A2C15" w:rsidRDefault="004A2C15" w:rsidP="004A2C15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5457825" cy="3486150"/>
            <wp:effectExtent l="1905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 w:rsidP="004A2C15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4410075" cy="2760570"/>
            <wp:effectExtent l="1905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76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>
      <w:pPr>
        <w:rPr>
          <w:sz w:val="32"/>
          <w:szCs w:val="32"/>
        </w:rPr>
      </w:pPr>
      <w:r>
        <w:br w:type="page"/>
      </w:r>
    </w:p>
    <w:p w:rsidR="004A2C15" w:rsidRDefault="004A2C15" w:rsidP="004A2C15">
      <w:pPr>
        <w:pStyle w:val="TitreduDocument"/>
        <w:jc w:val="left"/>
      </w:pPr>
      <w:r>
        <w:rPr>
          <w:noProof/>
          <w:lang w:eastAsia="fr-CA"/>
        </w:rPr>
        <w:lastRenderedPageBreak/>
        <w:drawing>
          <wp:inline distT="0" distB="0" distL="0" distR="0">
            <wp:extent cx="5457825" cy="280987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15" w:rsidRDefault="004A2C15" w:rsidP="004A2C15">
      <w:pPr>
        <w:pStyle w:val="TitreduDocument"/>
        <w:jc w:val="left"/>
      </w:pPr>
    </w:p>
    <w:p w:rsidR="004A2C15" w:rsidRDefault="004A2C15" w:rsidP="002A5135">
      <w:pPr>
        <w:pStyle w:val="Heading3"/>
        <w:jc w:val="center"/>
      </w:pPr>
      <w:bookmarkStart w:id="16" w:name="_Toc421474455"/>
      <w:proofErr w:type="spellStart"/>
      <w:r>
        <w:t>jtagUart.h</w:t>
      </w:r>
      <w:bookmarkEnd w:id="16"/>
      <w:proofErr w:type="spellEnd"/>
    </w:p>
    <w:p w:rsidR="004A2C15" w:rsidRDefault="004A2C15" w:rsidP="004A2C15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5457825" cy="3390900"/>
            <wp:effectExtent l="1905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891" w:rsidRDefault="00C22891">
      <w:pPr>
        <w:rPr>
          <w:sz w:val="32"/>
          <w:szCs w:val="32"/>
        </w:rPr>
      </w:pPr>
      <w:r>
        <w:br w:type="page"/>
      </w:r>
    </w:p>
    <w:p w:rsidR="00C22891" w:rsidRDefault="00B84400" w:rsidP="002A5135">
      <w:pPr>
        <w:pStyle w:val="Heading3"/>
        <w:jc w:val="center"/>
      </w:pPr>
      <w:bookmarkStart w:id="17" w:name="_Toc421474456"/>
      <w:proofErr w:type="spellStart"/>
      <w:r>
        <w:lastRenderedPageBreak/>
        <w:t>Hardware.h</w:t>
      </w:r>
      <w:bookmarkEnd w:id="17"/>
      <w:proofErr w:type="spellEnd"/>
    </w:p>
    <w:p w:rsidR="00B84400" w:rsidRDefault="00B84400" w:rsidP="00B84400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2667000" cy="3697014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4023" t="16135" r="70616" b="2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69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400" w:rsidRDefault="00B84400">
      <w:pPr>
        <w:rPr>
          <w:sz w:val="32"/>
          <w:szCs w:val="32"/>
        </w:rPr>
      </w:pPr>
      <w:r>
        <w:br w:type="page"/>
      </w:r>
    </w:p>
    <w:p w:rsidR="00B84400" w:rsidRDefault="00B84400" w:rsidP="00B84400">
      <w:pPr>
        <w:pStyle w:val="Heading3"/>
        <w:jc w:val="center"/>
      </w:pPr>
      <w:bookmarkStart w:id="18" w:name="_Toc421474457"/>
      <w:proofErr w:type="spellStart"/>
      <w:r>
        <w:lastRenderedPageBreak/>
        <w:t>Main.c</w:t>
      </w:r>
      <w:bookmarkEnd w:id="18"/>
      <w:proofErr w:type="spellEnd"/>
    </w:p>
    <w:p w:rsidR="00B84400" w:rsidRDefault="00B84400" w:rsidP="00B84400">
      <w:pPr>
        <w:pStyle w:val="TitreduDocument"/>
      </w:pPr>
      <w:r>
        <w:rPr>
          <w:noProof/>
          <w:lang w:eastAsia="fr-CA"/>
        </w:rPr>
        <w:drawing>
          <wp:inline distT="0" distB="0" distL="0" distR="0">
            <wp:extent cx="5448300" cy="321945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400" w:rsidRDefault="00B84400" w:rsidP="00B84400">
      <w:pPr>
        <w:pStyle w:val="TitreduDocument"/>
        <w:jc w:val="left"/>
      </w:pPr>
      <w:r>
        <w:rPr>
          <w:noProof/>
          <w:lang w:eastAsia="fr-CA"/>
        </w:rPr>
        <w:drawing>
          <wp:inline distT="0" distB="0" distL="0" distR="0">
            <wp:extent cx="2955589" cy="23526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656" cy="2353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35" w:rsidRDefault="002A5135">
      <w:pPr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2A5135" w:rsidRDefault="002A5135" w:rsidP="002A5135">
      <w:pPr>
        <w:pStyle w:val="Heading1"/>
      </w:pPr>
      <w:bookmarkStart w:id="19" w:name="_Toc421474458"/>
      <w:r>
        <w:lastRenderedPageBreak/>
        <w:t>Discussion</w:t>
      </w:r>
      <w:bookmarkEnd w:id="19"/>
    </w:p>
    <w:p w:rsidR="002A5135" w:rsidRDefault="002A5135" w:rsidP="002A5135"/>
    <w:p w:rsidR="002A5135" w:rsidRDefault="002A5135" w:rsidP="002A5135"/>
    <w:p w:rsidR="002A5135" w:rsidRDefault="002A5135" w:rsidP="002A5135"/>
    <w:p w:rsidR="002A5135" w:rsidRDefault="002A5135" w:rsidP="002A5135"/>
    <w:p w:rsidR="002A5135" w:rsidRDefault="002A5135">
      <w:pPr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2A5135" w:rsidRDefault="002A5135" w:rsidP="002A5135">
      <w:pPr>
        <w:pStyle w:val="Heading1"/>
      </w:pPr>
      <w:bookmarkStart w:id="20" w:name="_Toc421474459"/>
      <w:r>
        <w:lastRenderedPageBreak/>
        <w:t>Conclusion</w:t>
      </w:r>
      <w:bookmarkEnd w:id="20"/>
    </w:p>
    <w:p w:rsidR="002A5135" w:rsidRPr="002A5135" w:rsidRDefault="002A5135" w:rsidP="007175FD">
      <w:pPr>
        <w:jc w:val="both"/>
      </w:pPr>
      <w:r>
        <w:t xml:space="preserve">En terminant, </w:t>
      </w:r>
      <w:r w:rsidR="007175FD">
        <w:t>ce laboratoire n’a pas été facile à réaliser à cause des outils de développement. Nous avons, cependant</w:t>
      </w:r>
      <w:r w:rsidR="002420F1">
        <w:t>,</w:t>
      </w:r>
      <w:r w:rsidR="007175FD">
        <w:t xml:space="preserve"> beaucoup appris à les connaître et surtout à nous débrouiller par nous même. Il s’agissait d’une expérience enrichissante. Ce laboratoire nous permettra probablement d’être plus à l’aise avec les outils pour réaliser le projet qui suivra.</w:t>
      </w:r>
    </w:p>
    <w:sectPr w:rsidR="002A5135" w:rsidRPr="002A5135" w:rsidSect="004C5A6E">
      <w:headerReference w:type="default" r:id="rId48"/>
      <w:footerReference w:type="default" r:id="rId49"/>
      <w:pgSz w:w="12240" w:h="15840"/>
      <w:pgMar w:top="1440" w:right="1800" w:bottom="1440" w:left="1843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72A5" w:rsidRDefault="001172A5" w:rsidP="001B0348">
      <w:pPr>
        <w:spacing w:after="0" w:line="240" w:lineRule="auto"/>
      </w:pPr>
      <w:r>
        <w:separator/>
      </w:r>
    </w:p>
  </w:endnote>
  <w:endnote w:type="continuationSeparator" w:id="0">
    <w:p w:rsidR="001172A5" w:rsidRDefault="001172A5" w:rsidP="001B0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75FD" w:rsidRPr="00D0494F" w:rsidRDefault="007175FD" w:rsidP="00D0494F">
    <w:pPr>
      <w:pStyle w:val="Footer"/>
    </w:pPr>
    <w:r>
      <w:rPr>
        <w:noProof/>
        <w:lang w:eastAsia="fr-C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3" type="#_x0000_t32" style="position:absolute;margin-left:-.75pt;margin-top:5.95pt;width:432.75pt;height:0;z-index:251658240" o:connectortype="straight"/>
      </w:pict>
    </w:r>
  </w:p>
  <w:p w:rsidR="007175FD" w:rsidRPr="00F72E2C" w:rsidRDefault="007175FD" w:rsidP="004C5A6E">
    <w:pPr>
      <w:pStyle w:val="Footer"/>
      <w:jc w:val="center"/>
      <w:rPr>
        <w:lang w:val="en-CA"/>
      </w:rPr>
    </w:pPr>
    <w:sdt>
      <w:sdtPr>
        <w:rPr>
          <w:lang w:val="en-CA"/>
        </w:rPr>
        <w:alias w:val="Objet "/>
        <w:id w:val="1732677"/>
        <w:placeholder>
          <w:docPart w:val="DC820A89163945F2BDE8A0E1903D2008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Pr="00F72E2C">
          <w:rPr>
            <w:lang w:val="en-CA"/>
          </w:rPr>
          <w:t>ELE748</w:t>
        </w:r>
      </w:sdtContent>
    </w:sdt>
    <w:r w:rsidRPr="00F72E2C">
      <w:rPr>
        <w:lang w:val="en-CA"/>
      </w:rPr>
      <w:t xml:space="preserve"> </w:t>
    </w:r>
    <w:r>
      <w:ptab w:relativeTo="margin" w:alignment="center" w:leader="none"/>
    </w:r>
    <w:sdt>
      <w:sdtPr>
        <w:alias w:val="Auteur "/>
        <w:id w:val="173295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F72E2C">
          <w:t>Jonathan Lapointe</w:t>
        </w:r>
        <w:r>
          <w:t xml:space="preserve"> </w:t>
        </w:r>
        <w:r w:rsidRPr="00F72E2C">
          <w:t>(LAPJ05108303)</w:t>
        </w:r>
      </w:sdtContent>
    </w:sdt>
    <w:r>
      <w:ptab w:relativeTo="margin" w:alignment="right" w:leader="none"/>
    </w:r>
    <w:sdt>
      <w:sdtPr>
        <w:id w:val="1732118"/>
        <w:docPartObj>
          <w:docPartGallery w:val="Page Numbers (Bottom of Page)"/>
          <w:docPartUnique/>
        </w:docPartObj>
      </w:sdtPr>
      <w:sdtContent>
        <w:r>
          <w:fldChar w:fldCharType="begin"/>
        </w:r>
        <w:r w:rsidRPr="00F72E2C">
          <w:rPr>
            <w:lang w:val="en-CA"/>
          </w:rPr>
          <w:instrText xml:space="preserve"> PAGE   \* MERGEFORMAT </w:instrText>
        </w:r>
        <w:r>
          <w:fldChar w:fldCharType="separate"/>
        </w:r>
        <w:r w:rsidR="002420F1">
          <w:rPr>
            <w:noProof/>
            <w:lang w:val="en-CA"/>
          </w:rPr>
          <w:t>2</w:t>
        </w:r>
        <w:r>
          <w:fldChar w:fldCharType="end"/>
        </w:r>
        <w:r w:rsidRPr="00F72E2C">
          <w:rPr>
            <w:lang w:val="en-CA"/>
          </w:rPr>
          <w:br/>
        </w:r>
        <w:sdt>
          <w:sdtPr>
            <w:rPr>
              <w:lang w:val="en-CA"/>
            </w:rPr>
            <w:alias w:val="Commentaires "/>
            <w:id w:val="1732971"/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Content>
            <w:r>
              <w:t xml:space="preserve">Kévin Parent </w:t>
            </w:r>
            <w:proofErr w:type="spellStart"/>
            <w:r>
              <w:t>Legault</w:t>
            </w:r>
            <w:proofErr w:type="spellEnd"/>
            <w:r>
              <w:t xml:space="preserve"> (PARK22049009)</w:t>
            </w:r>
          </w:sdtContent>
        </w:sdt>
      </w:sdtContent>
    </w:sdt>
  </w:p>
  <w:p w:rsidR="007175FD" w:rsidRPr="00F72E2C" w:rsidRDefault="007175FD" w:rsidP="001B0348">
    <w:pPr>
      <w:pStyle w:val="Footer"/>
      <w:rPr>
        <w:lang w:val="en-C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72A5" w:rsidRDefault="001172A5" w:rsidP="001B0348">
      <w:pPr>
        <w:spacing w:after="0" w:line="240" w:lineRule="auto"/>
      </w:pPr>
      <w:r>
        <w:separator/>
      </w:r>
    </w:p>
  </w:footnote>
  <w:footnote w:type="continuationSeparator" w:id="0">
    <w:p w:rsidR="001172A5" w:rsidRDefault="001172A5" w:rsidP="001B0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75FD" w:rsidRPr="00E96234" w:rsidRDefault="007175FD" w:rsidP="00E96234">
    <w:pPr>
      <w:pStyle w:val="Header"/>
      <w:jc w:val="center"/>
    </w:pPr>
    <w:r w:rsidRPr="00716506">
      <w:rPr>
        <w:bCs/>
        <w:smallCaps/>
        <w:noProof/>
        <w:spacing w:val="5"/>
        <w:lang w:eastAsia="fr-C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4" type="#_x0000_t32" style="position:absolute;left:0;text-align:left;margin-left:0;margin-top:-16.5pt;width:432.75pt;height:0;z-index:251659264;mso-position-horizontal:center;mso-position-horizontal-relative:margin;mso-position-vertical-relative:margin" o:connectortype="straight">
          <w10:wrap anchorx="margin" anchory="margin"/>
        </v:shape>
      </w:pict>
    </w:r>
    <w:sdt>
      <w:sdtPr>
        <w:rPr>
          <w:bCs/>
          <w:smallCaps/>
          <w:spacing w:val="5"/>
        </w:rPr>
        <w:alias w:val="Titre"/>
        <w:id w:val="1732157"/>
        <w:placeholder>
          <w:docPart w:val="15F20C2CEA4A40C48FF8A2A5973DB2D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bCs/>
            <w:smallCaps/>
            <w:spacing w:val="5"/>
          </w:rPr>
          <w:t>Laboratoire 2</w:t>
        </w:r>
      </w:sdtContent>
    </w:sdt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F38D0"/>
    <w:multiLevelType w:val="hybridMultilevel"/>
    <w:tmpl w:val="990033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4338"/>
    <o:shapelayout v:ext="edit">
      <o:idmap v:ext="edit" data="3"/>
      <o:rules v:ext="edit">
        <o:r id="V:Rule3" type="connector" idref="#_x0000_s3074"/>
        <o:r id="V:Rule4" type="connector" idref="#_x0000_s3073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D743C"/>
    <w:rsid w:val="0002722E"/>
    <w:rsid w:val="00027515"/>
    <w:rsid w:val="00086844"/>
    <w:rsid w:val="000B3F8A"/>
    <w:rsid w:val="000D7FB8"/>
    <w:rsid w:val="001049B7"/>
    <w:rsid w:val="001172A5"/>
    <w:rsid w:val="00171971"/>
    <w:rsid w:val="00197D43"/>
    <w:rsid w:val="001A125C"/>
    <w:rsid w:val="001A41FA"/>
    <w:rsid w:val="001B0348"/>
    <w:rsid w:val="001F7F21"/>
    <w:rsid w:val="002420F1"/>
    <w:rsid w:val="00274234"/>
    <w:rsid w:val="002A3504"/>
    <w:rsid w:val="002A5135"/>
    <w:rsid w:val="002E03A0"/>
    <w:rsid w:val="00305FB0"/>
    <w:rsid w:val="00314F42"/>
    <w:rsid w:val="003276E3"/>
    <w:rsid w:val="00334208"/>
    <w:rsid w:val="0034107A"/>
    <w:rsid w:val="003469FF"/>
    <w:rsid w:val="00357D3F"/>
    <w:rsid w:val="004A2C15"/>
    <w:rsid w:val="004C5A6E"/>
    <w:rsid w:val="00536E63"/>
    <w:rsid w:val="00572EE1"/>
    <w:rsid w:val="005973EA"/>
    <w:rsid w:val="005A2218"/>
    <w:rsid w:val="005A7522"/>
    <w:rsid w:val="005E2282"/>
    <w:rsid w:val="006470A3"/>
    <w:rsid w:val="006C6360"/>
    <w:rsid w:val="006D4AC0"/>
    <w:rsid w:val="00716506"/>
    <w:rsid w:val="007175FD"/>
    <w:rsid w:val="007353A9"/>
    <w:rsid w:val="00774CD9"/>
    <w:rsid w:val="00801251"/>
    <w:rsid w:val="0080523B"/>
    <w:rsid w:val="0081588B"/>
    <w:rsid w:val="008461B4"/>
    <w:rsid w:val="008F1472"/>
    <w:rsid w:val="008F7476"/>
    <w:rsid w:val="00972943"/>
    <w:rsid w:val="00980729"/>
    <w:rsid w:val="009E0046"/>
    <w:rsid w:val="00A10005"/>
    <w:rsid w:val="00A774D3"/>
    <w:rsid w:val="00B0609C"/>
    <w:rsid w:val="00B369DD"/>
    <w:rsid w:val="00B84400"/>
    <w:rsid w:val="00B962D1"/>
    <w:rsid w:val="00BB3AEB"/>
    <w:rsid w:val="00BD743C"/>
    <w:rsid w:val="00C22891"/>
    <w:rsid w:val="00C744AB"/>
    <w:rsid w:val="00C87BAB"/>
    <w:rsid w:val="00C90B99"/>
    <w:rsid w:val="00CE1C9E"/>
    <w:rsid w:val="00CF0C61"/>
    <w:rsid w:val="00D0494F"/>
    <w:rsid w:val="00D1177C"/>
    <w:rsid w:val="00D50FEE"/>
    <w:rsid w:val="00E46AEB"/>
    <w:rsid w:val="00E55EF4"/>
    <w:rsid w:val="00E825DB"/>
    <w:rsid w:val="00E82E6A"/>
    <w:rsid w:val="00E96234"/>
    <w:rsid w:val="00F150CD"/>
    <w:rsid w:val="00F23426"/>
    <w:rsid w:val="00F610BC"/>
    <w:rsid w:val="00F72E2C"/>
    <w:rsid w:val="00F72F7A"/>
    <w:rsid w:val="00FD22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B99"/>
  </w:style>
  <w:style w:type="paragraph" w:styleId="Heading1">
    <w:name w:val="heading 1"/>
    <w:basedOn w:val="Normal"/>
    <w:next w:val="Normal"/>
    <w:link w:val="Heading1Char"/>
    <w:uiPriority w:val="9"/>
    <w:qFormat/>
    <w:rsid w:val="004C5A6E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12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9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temtext">
    <w:name w:val="itemtext"/>
    <w:basedOn w:val="Normal"/>
    <w:rsid w:val="005A75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F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B034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348"/>
  </w:style>
  <w:style w:type="paragraph" w:styleId="Footer">
    <w:name w:val="footer"/>
    <w:basedOn w:val="Normal"/>
    <w:link w:val="FooterChar"/>
    <w:uiPriority w:val="99"/>
    <w:unhideWhenUsed/>
    <w:rsid w:val="001B034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348"/>
  </w:style>
  <w:style w:type="paragraph" w:customStyle="1" w:styleId="TitreduDocument">
    <w:name w:val="Titre du Document"/>
    <w:basedOn w:val="Normal"/>
    <w:link w:val="TitreduDocumentCar"/>
    <w:qFormat/>
    <w:rsid w:val="00E96234"/>
    <w:pPr>
      <w:jc w:val="center"/>
    </w:pPr>
    <w:rPr>
      <w:sz w:val="32"/>
      <w:szCs w:val="32"/>
    </w:rPr>
  </w:style>
  <w:style w:type="character" w:styleId="BookTitle">
    <w:name w:val="Book Title"/>
    <w:basedOn w:val="DefaultParagraphFont"/>
    <w:uiPriority w:val="33"/>
    <w:qFormat/>
    <w:rsid w:val="00E96234"/>
    <w:rPr>
      <w:b/>
      <w:bCs/>
      <w:smallCaps/>
      <w:spacing w:val="5"/>
    </w:rPr>
  </w:style>
  <w:style w:type="character" w:customStyle="1" w:styleId="TitreduDocumentCar">
    <w:name w:val="Titre du Document Car"/>
    <w:basedOn w:val="DefaultParagraphFont"/>
    <w:link w:val="TitreduDocument"/>
    <w:rsid w:val="00E96234"/>
    <w:rPr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D0494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C5A6E"/>
    <w:rPr>
      <w:rFonts w:eastAsiaTheme="majorEastAsia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125C"/>
    <w:pPr>
      <w:outlineLvl w:val="9"/>
    </w:pPr>
    <w:rPr>
      <w:rFonts w:asciiTheme="majorHAnsi" w:hAnsiTheme="majorHAnsi"/>
      <w:color w:val="365F91" w:themeColor="accent1" w:themeShade="BF"/>
      <w:lang w:val="fr-FR"/>
    </w:rPr>
  </w:style>
  <w:style w:type="paragraph" w:styleId="TOC1">
    <w:name w:val="toc 1"/>
    <w:basedOn w:val="Normal"/>
    <w:next w:val="Normal"/>
    <w:autoRedefine/>
    <w:uiPriority w:val="39"/>
    <w:unhideWhenUsed/>
    <w:rsid w:val="001A125C"/>
    <w:pPr>
      <w:tabs>
        <w:tab w:val="right" w:leader="dot" w:pos="8587"/>
      </w:tabs>
      <w:spacing w:after="100" w:line="480" w:lineRule="auto"/>
    </w:pPr>
  </w:style>
  <w:style w:type="character" w:styleId="Hyperlink">
    <w:name w:val="Hyperlink"/>
    <w:basedOn w:val="DefaultParagraphFont"/>
    <w:uiPriority w:val="99"/>
    <w:unhideWhenUsed/>
    <w:rsid w:val="001A125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A12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A125C"/>
    <w:pPr>
      <w:spacing w:after="100"/>
      <w:ind w:left="220"/>
    </w:pPr>
  </w:style>
  <w:style w:type="paragraph" w:customStyle="1" w:styleId="Default">
    <w:name w:val="Default"/>
    <w:rsid w:val="00314F4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815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81588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80125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469F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A5135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59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han\AppData\Roaming\Microsoft\Templates\Modele%20de%20Rapport%20de%20Lab%20&#201;T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F5ABFF515D34637A5926957C1EB9E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9CC296-590E-434D-991F-EDD66687D78A}"/>
      </w:docPartPr>
      <w:docPartBody>
        <w:p w:rsidR="00450C02" w:rsidRDefault="009C1C37">
          <w:pPr>
            <w:pStyle w:val="EF5ABFF515D34637A5926957C1EB9EC3"/>
          </w:pPr>
          <w:r w:rsidRPr="00F663B0">
            <w:rPr>
              <w:rStyle w:val="PlaceholderText"/>
            </w:rPr>
            <w:t>[Objet ]</w:t>
          </w:r>
        </w:p>
      </w:docPartBody>
    </w:docPart>
    <w:docPart>
      <w:docPartPr>
        <w:name w:val="AA2FB533DC994974ABA538C634FC4A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763F39-3D19-4E60-8051-6F585EEF2AAC}"/>
      </w:docPartPr>
      <w:docPartBody>
        <w:p w:rsidR="00450C02" w:rsidRDefault="009C1C37">
          <w:pPr>
            <w:pStyle w:val="AA2FB533DC994974ABA538C634FC4AAF"/>
          </w:pPr>
          <w:r w:rsidRPr="00F663B0">
            <w:rPr>
              <w:rStyle w:val="PlaceholderText"/>
            </w:rPr>
            <w:t>[Auteur ]</w:t>
          </w:r>
        </w:p>
      </w:docPartBody>
    </w:docPart>
    <w:docPart>
      <w:docPartPr>
        <w:name w:val="A5CD4A0F329A429F955B8D0C10FBBC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0A235B-F734-46A0-A8EB-26F7E0DD3683}"/>
      </w:docPartPr>
      <w:docPartBody>
        <w:p w:rsidR="00450C02" w:rsidRDefault="009C1C37">
          <w:pPr>
            <w:pStyle w:val="A5CD4A0F329A429F955B8D0C10FBBCF5"/>
          </w:pPr>
          <w:r w:rsidRPr="00F663B0">
            <w:rPr>
              <w:rStyle w:val="PlaceholderText"/>
            </w:rPr>
            <w:t>[Commentaires ]</w:t>
          </w:r>
        </w:p>
      </w:docPartBody>
    </w:docPart>
    <w:docPart>
      <w:docPartPr>
        <w:name w:val="15F20C2CEA4A40C48FF8A2A5973DB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029D53-1E88-4784-9FE3-6670D82910F2}"/>
      </w:docPartPr>
      <w:docPartBody>
        <w:p w:rsidR="00450C02" w:rsidRDefault="009C1C37">
          <w:pPr>
            <w:pStyle w:val="15F20C2CEA4A40C48FF8A2A5973DB2DB"/>
          </w:pPr>
          <w:r>
            <w:rPr>
              <w:b/>
              <w:bCs/>
              <w:caps/>
              <w:sz w:val="24"/>
              <w:szCs w:val="24"/>
              <w:lang w:val="fr-FR"/>
            </w:rPr>
            <w:t>Tapez le titre du document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9C1C37"/>
    <w:rsid w:val="00450C02"/>
    <w:rsid w:val="009C1C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C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50C02"/>
    <w:rPr>
      <w:color w:val="808080"/>
    </w:rPr>
  </w:style>
  <w:style w:type="paragraph" w:customStyle="1" w:styleId="EF5ABFF515D34637A5926957C1EB9EC3">
    <w:name w:val="EF5ABFF515D34637A5926957C1EB9EC3"/>
    <w:rsid w:val="00450C02"/>
  </w:style>
  <w:style w:type="paragraph" w:customStyle="1" w:styleId="6FE825A4059940688A441D6F889B816D">
    <w:name w:val="6FE825A4059940688A441D6F889B816D"/>
    <w:rsid w:val="00450C02"/>
  </w:style>
  <w:style w:type="paragraph" w:customStyle="1" w:styleId="AA2FB533DC994974ABA538C634FC4AAF">
    <w:name w:val="AA2FB533DC994974ABA538C634FC4AAF"/>
    <w:rsid w:val="00450C02"/>
  </w:style>
  <w:style w:type="paragraph" w:customStyle="1" w:styleId="A5CD4A0F329A429F955B8D0C10FBBCF5">
    <w:name w:val="A5CD4A0F329A429F955B8D0C10FBBCF5"/>
    <w:rsid w:val="00450C02"/>
  </w:style>
  <w:style w:type="paragraph" w:customStyle="1" w:styleId="15F20C2CEA4A40C48FF8A2A5973DB2DB">
    <w:name w:val="15F20C2CEA4A40C48FF8A2A5973DB2DB"/>
    <w:rsid w:val="00450C02"/>
  </w:style>
  <w:style w:type="paragraph" w:customStyle="1" w:styleId="DC820A89163945F2BDE8A0E1903D2008">
    <w:name w:val="DC820A89163945F2BDE8A0E1903D2008"/>
    <w:rsid w:val="00450C0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D3AF4B-2AF9-4DFC-AC9B-266C40354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de Rapport de Lab ÉTS.dotx</Template>
  <TotalTime>405</TotalTime>
  <Pages>25</Pages>
  <Words>1051</Words>
  <Characters>5784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Laboratoire 2</vt:lpstr>
      <vt:lpstr>TITRE DU RAPPORT</vt:lpstr>
    </vt:vector>
  </TitlesOfParts>
  <Company/>
  <LinksUpToDate>false</LinksUpToDate>
  <CharactersWithSpaces>6822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Laboratoire 2</dc:title>
  <dc:subject>ELE748</dc:subject>
  <dc:creator>Jonathan Lapointe (LAPJ05108303)</dc:creator>
  <dc:description>Kévin Parent Legault (PARK22049009)</dc:description>
  <cp:lastModifiedBy>Jonathan Lapointe</cp:lastModifiedBy>
  <cp:revision>22</cp:revision>
  <dcterms:created xsi:type="dcterms:W3CDTF">2015-06-07T18:21:00Z</dcterms:created>
  <dcterms:modified xsi:type="dcterms:W3CDTF">2015-06-08T01:05:00Z</dcterms:modified>
</cp:coreProperties>
</file>